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58BA" w:rsidRDefault="00A358BA" w:rsidP="000C1C63"/>
    <w:p w:rsidR="00142063" w:rsidRPr="000C1C63" w:rsidRDefault="00DC1D15" w:rsidP="008E5BEB">
      <w:pPr>
        <w:pStyle w:val="ad"/>
      </w:pPr>
      <w:r w:rsidRPr="000C1C63">
        <w:rPr>
          <w:rFonts w:hint="eastAsia"/>
        </w:rPr>
        <w:t>요구사항</w:t>
      </w:r>
      <w:r w:rsidR="00A833BF" w:rsidRPr="000C1C63">
        <w:rPr>
          <w:rFonts w:hint="eastAsia"/>
        </w:rPr>
        <w:t xml:space="preserve"> </w:t>
      </w:r>
      <w:r w:rsidRPr="000C1C63">
        <w:rPr>
          <w:rFonts w:hint="eastAsia"/>
        </w:rPr>
        <w:t>명세서</w:t>
      </w:r>
    </w:p>
    <w:p w:rsidR="00BF2488" w:rsidRPr="00137DCF" w:rsidRDefault="00C77D5D" w:rsidP="00936487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>
                <wp:extent cx="5372100" cy="198755"/>
                <wp:effectExtent l="0" t="0" r="0" b="0"/>
                <wp:docPr id="164" name="Canvas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162"/>
                        <wps:cNvSpPr>
                          <a:spLocks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BD69BD" id="Canvas 164" o:spid="_x0000_s1026" editas="canvas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1987;visibility:visible;mso-wrap-style:square">
                  <v:fill o:detectmouseclick="t"/>
                  <v:path o:connecttype="none"/>
                </v:shape>
                <v:rect id="Rectangle 162" o:spid="_x0000_s1028" style="position:absolute;top:556;width:53721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" fillcolor="#903" stroked="f" strokecolor="blue">
                  <v:path arrowok="t"/>
                </v:rect>
                <w10:anchorlock/>
              </v:group>
            </w:pict>
          </mc:Fallback>
        </mc:AlternateContent>
      </w:r>
    </w:p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Pr="00137DCF" w:rsidRDefault="005A0F5A" w:rsidP="00BF2488"/>
    <w:p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proofErr w:type="spellStart"/>
      <w:proofErr w:type="gramStart"/>
      <w:r w:rsidR="00D13DB4">
        <w:rPr>
          <w:rFonts w:hint="eastAsia"/>
        </w:rPr>
        <w:t>D</w:t>
      </w:r>
      <w:r w:rsidR="00D13DB4">
        <w:t>.Va</w:t>
      </w:r>
      <w:proofErr w:type="spellEnd"/>
      <w:proofErr w:type="gramEnd"/>
      <w:r w:rsidRPr="002C1DC5">
        <w:rPr>
          <w:rFonts w:hint="eastAsia"/>
        </w:rPr>
        <w:t>&gt;</w:t>
      </w:r>
    </w:p>
    <w:p w:rsidR="00BF2488" w:rsidRPr="00137DCF" w:rsidRDefault="00BF2488" w:rsidP="00BF2488"/>
    <w:p w:rsidR="00BF2488" w:rsidRPr="00137DCF" w:rsidRDefault="00BF2488" w:rsidP="00BF2488"/>
    <w:p w:rsidR="00E26985" w:rsidRDefault="00616F3A" w:rsidP="00D668F3">
      <w:r w:rsidRPr="00936487">
        <w:br w:type="page"/>
      </w:r>
      <w:bookmarkStart w:id="0" w:name="[문서의_처음]"/>
      <w:bookmarkEnd w:id="0"/>
    </w:p>
    <w:p w:rsidR="0051769F" w:rsidRDefault="0051769F" w:rsidP="00D668F3"/>
    <w:p w:rsidR="000F729C" w:rsidRDefault="000F729C" w:rsidP="00D668F3"/>
    <w:p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D13DB4" w:rsidTr="00D13DB4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작 성 자</w:t>
            </w:r>
          </w:p>
        </w:tc>
      </w:tr>
      <w:tr w:rsidR="00D13DB4" w:rsidTr="00D13DB4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Pr="00D13DB4" w:rsidRDefault="00D13DB4" w:rsidP="00D13DB4">
            <w:pPr>
              <w:pStyle w:val="af"/>
            </w:pPr>
            <w:r w:rsidRPr="00D13DB4">
              <w:rPr>
                <w:rFonts w:hint="eastAsia"/>
              </w:rPr>
              <w:t>2018-02-27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Pr="00D13DB4" w:rsidRDefault="00D13DB4" w:rsidP="00D13DB4">
            <w:pPr>
              <w:pStyle w:val="af"/>
            </w:pPr>
            <w:r w:rsidRPr="00D13DB4">
              <w:rPr>
                <w:rFonts w:hint="eastAsia"/>
              </w:rPr>
              <w:t>1.0.0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Pr="00D13DB4" w:rsidRDefault="00D13DB4" w:rsidP="00D13DB4">
            <w:pPr>
              <w:pStyle w:val="af"/>
            </w:pPr>
            <w:r w:rsidRPr="00D13DB4">
              <w:rPr>
                <w:rFonts w:hint="eastAsia"/>
              </w:rPr>
              <w:t>시스템 개요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Pr="00D13DB4" w:rsidRDefault="00D13DB4" w:rsidP="00D13DB4">
            <w:pPr>
              <w:pStyle w:val="af"/>
            </w:pPr>
            <w:r w:rsidRPr="00D13DB4">
              <w:rPr>
                <w:rFonts w:hint="eastAsia"/>
              </w:rPr>
              <w:t>한성필</w:t>
            </w:r>
          </w:p>
        </w:tc>
      </w:tr>
      <w:tr w:rsidR="00D13DB4" w:rsidTr="00D13DB4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Pr="00D13DB4" w:rsidRDefault="00D13DB4" w:rsidP="00D13DB4">
            <w:pPr>
              <w:pStyle w:val="af"/>
            </w:pPr>
            <w:r w:rsidRPr="00D13DB4">
              <w:rPr>
                <w:rFonts w:hint="eastAsia"/>
              </w:rPr>
              <w:t>2018-03-05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Pr="00D13DB4" w:rsidRDefault="00D13DB4" w:rsidP="00D13DB4">
            <w:pPr>
              <w:pStyle w:val="af"/>
            </w:pPr>
            <w:r w:rsidRPr="00D13DB4">
              <w:rPr>
                <w:rFonts w:hint="eastAsia"/>
              </w:rPr>
              <w:t>1.0.2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Pr="00D13DB4" w:rsidRDefault="00D13DB4" w:rsidP="00D13DB4">
            <w:pPr>
              <w:pStyle w:val="af"/>
            </w:pPr>
            <w:proofErr w:type="spellStart"/>
            <w:r w:rsidRPr="00D13DB4">
              <w:rPr>
                <w:rFonts w:hint="eastAsia"/>
              </w:rPr>
              <w:t>유스케이스</w:t>
            </w:r>
            <w:proofErr w:type="spellEnd"/>
            <w:r w:rsidRPr="00D13DB4">
              <w:rPr>
                <w:rFonts w:hint="eastAsia"/>
              </w:rPr>
              <w:t xml:space="preserve"> 목록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Pr="00D13DB4" w:rsidRDefault="00D13DB4" w:rsidP="00D13DB4">
            <w:pPr>
              <w:pStyle w:val="af"/>
            </w:pPr>
            <w:r w:rsidRPr="00D13DB4">
              <w:rPr>
                <w:rFonts w:hint="eastAsia"/>
              </w:rPr>
              <w:t>한성필</w:t>
            </w:r>
          </w:p>
        </w:tc>
      </w:tr>
      <w:tr w:rsidR="00D13DB4" w:rsidTr="00D13DB4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Pr="00D13DB4" w:rsidRDefault="00D13DB4" w:rsidP="00D13DB4">
            <w:pPr>
              <w:pStyle w:val="af"/>
            </w:pPr>
            <w:r>
              <w:rPr>
                <w:rFonts w:hint="eastAsia"/>
              </w:rPr>
              <w:t>2018-03-06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1.0.3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사용자 분석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한성필</w:t>
            </w:r>
          </w:p>
        </w:tc>
      </w:tr>
      <w:tr w:rsidR="00D13DB4" w:rsidTr="00D13DB4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2018-03-06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1.0.4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한성필</w:t>
            </w:r>
          </w:p>
        </w:tc>
      </w:tr>
      <w:tr w:rsidR="00D13DB4" w:rsidTr="00D13DB4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2018-03-06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1.0.5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한성필</w:t>
            </w:r>
          </w:p>
        </w:tc>
      </w:tr>
      <w:tr w:rsidR="00D13DB4" w:rsidTr="00D13DB4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2018-03-06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1.0.6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및 인터페이스 기술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proofErr w:type="spellStart"/>
            <w:r>
              <w:rPr>
                <w:rFonts w:hint="eastAsia"/>
              </w:rPr>
              <w:t>김자훈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원태희</w:t>
            </w:r>
            <w:proofErr w:type="spellEnd"/>
          </w:p>
        </w:tc>
      </w:tr>
      <w:tr w:rsidR="00D13DB4" w:rsidTr="00D13DB4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2018-03-08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1.0.7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문서 줄 정리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한성필</w:t>
            </w:r>
          </w:p>
        </w:tc>
      </w:tr>
      <w:tr w:rsidR="00D13DB4" w:rsidTr="00D13DB4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2018-03-08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1.0.8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세부 사항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임현</w:t>
            </w:r>
          </w:p>
        </w:tc>
      </w:tr>
      <w:tr w:rsidR="00D13DB4" w:rsidTr="00D13DB4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2018-03-09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1.0.9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목록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13DB4" w:rsidRDefault="00D13DB4" w:rsidP="00D13DB4">
            <w:pPr>
              <w:pStyle w:val="af"/>
            </w:pPr>
            <w:r>
              <w:rPr>
                <w:rFonts w:hint="eastAsia"/>
              </w:rPr>
              <w:t>임현</w:t>
            </w:r>
          </w:p>
        </w:tc>
      </w:tr>
      <w:tr w:rsidR="000F729C" w:rsidRPr="00BA2195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D13DB4" w:rsidRDefault="00D13DB4" w:rsidP="00D13DB4">
            <w:pPr>
              <w:jc w:val="center"/>
              <w:rPr>
                <w:rFonts w:ascii="돋움" w:eastAsia="돋움" w:hAnsi="돋움"/>
                <w:b/>
              </w:rPr>
            </w:pPr>
            <w:bookmarkStart w:id="1" w:name="#68c23650"/>
            <w:bookmarkEnd w:id="1"/>
            <w:r w:rsidRPr="00D13DB4">
              <w:rPr>
                <w:rFonts w:ascii="돋움" w:eastAsia="돋움" w:hAnsi="돋움" w:hint="eastAsia"/>
                <w:b/>
              </w:rPr>
              <w:t>2</w:t>
            </w:r>
            <w:r w:rsidRPr="00D13DB4">
              <w:rPr>
                <w:rFonts w:ascii="돋움" w:eastAsia="돋움" w:hAnsi="돋움"/>
                <w:b/>
              </w:rPr>
              <w:t>018-03-09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D13DB4" w:rsidRDefault="00D13DB4" w:rsidP="00D13DB4">
            <w:pPr>
              <w:jc w:val="center"/>
              <w:rPr>
                <w:rFonts w:ascii="돋움" w:eastAsia="돋움" w:hAnsi="돋움"/>
                <w:b/>
              </w:rPr>
            </w:pPr>
            <w:r w:rsidRPr="00D13DB4">
              <w:rPr>
                <w:rFonts w:ascii="돋움" w:eastAsia="돋움" w:hAnsi="돋움" w:hint="eastAsia"/>
                <w:b/>
              </w:rPr>
              <w:t>1</w:t>
            </w:r>
            <w:r w:rsidRPr="00D13DB4">
              <w:rPr>
                <w:rFonts w:ascii="돋움" w:eastAsia="돋움" w:hAnsi="돋움"/>
                <w:b/>
              </w:rPr>
              <w:t>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D13DB4" w:rsidRDefault="00D13DB4" w:rsidP="00D13DB4">
            <w:pPr>
              <w:jc w:val="center"/>
              <w:rPr>
                <w:rFonts w:ascii="돋움" w:eastAsia="돋움" w:hAnsi="돋움"/>
                <w:b/>
              </w:rPr>
            </w:pPr>
            <w:r w:rsidRPr="00D13DB4">
              <w:rPr>
                <w:rFonts w:ascii="돋움" w:eastAsia="돋움" w:hAnsi="돋움" w:hint="eastAsia"/>
                <w:b/>
              </w:rPr>
              <w:t>요구사항 명세서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D13DB4" w:rsidRDefault="00D13DB4" w:rsidP="00D13DB4">
            <w:pPr>
              <w:jc w:val="center"/>
              <w:rPr>
                <w:rFonts w:ascii="돋움" w:eastAsia="돋움" w:hAnsi="돋움"/>
                <w:b/>
              </w:rPr>
            </w:pPr>
            <w:r w:rsidRPr="00D13DB4">
              <w:rPr>
                <w:rFonts w:ascii="돋움" w:eastAsia="돋움" w:hAnsi="돋움" w:hint="eastAsia"/>
                <w:b/>
              </w:rPr>
              <w:t>한성필</w:t>
            </w:r>
          </w:p>
        </w:tc>
      </w:tr>
      <w:tr w:rsidR="006B56C8" w:rsidRPr="00BA2195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56C8" w:rsidRPr="00D13DB4" w:rsidRDefault="006B56C8" w:rsidP="00D13DB4">
            <w:pPr>
              <w:jc w:val="center"/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2</w:t>
            </w:r>
            <w:r>
              <w:rPr>
                <w:rFonts w:ascii="돋움" w:eastAsia="돋움" w:hAnsi="돋움"/>
                <w:b/>
              </w:rPr>
              <w:t>018-03-12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56C8" w:rsidRPr="00D13DB4" w:rsidRDefault="006B56C8" w:rsidP="00D13DB4">
            <w:pPr>
              <w:jc w:val="center"/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1</w:t>
            </w:r>
            <w:r>
              <w:rPr>
                <w:rFonts w:ascii="돋움" w:eastAsia="돋움" w:hAnsi="돋움"/>
                <w:b/>
              </w:rPr>
              <w:t>.2.0.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56C8" w:rsidRPr="00D13DB4" w:rsidRDefault="006F5D46" w:rsidP="00D13DB4">
            <w:pPr>
              <w:jc w:val="center"/>
              <w:rPr>
                <w:rFonts w:ascii="돋움" w:eastAsia="돋움" w:hAnsi="돋움"/>
                <w:b/>
              </w:rPr>
            </w:pPr>
            <w:proofErr w:type="spellStart"/>
            <w:r>
              <w:rPr>
                <w:rFonts w:ascii="돋움" w:eastAsia="돋움" w:hAnsi="돋움" w:hint="eastAsia"/>
                <w:b/>
              </w:rPr>
              <w:t>유스케이스</w:t>
            </w:r>
            <w:proofErr w:type="spellEnd"/>
            <w:r>
              <w:rPr>
                <w:rFonts w:ascii="돋움" w:eastAsia="돋움" w:hAnsi="돋움" w:hint="eastAsia"/>
                <w:b/>
              </w:rPr>
              <w:t xml:space="preserve"> 목록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56C8" w:rsidRPr="00D13DB4" w:rsidRDefault="00C84FF1" w:rsidP="00D13DB4">
            <w:pPr>
              <w:jc w:val="center"/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임현</w:t>
            </w:r>
          </w:p>
        </w:tc>
      </w:tr>
      <w:tr w:rsidR="006F5D46" w:rsidRPr="00BA2195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D46" w:rsidRDefault="006F5D46" w:rsidP="006F5D46">
            <w:pPr>
              <w:jc w:val="center"/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2</w:t>
            </w:r>
            <w:r>
              <w:rPr>
                <w:rFonts w:ascii="돋움" w:eastAsia="돋움" w:hAnsi="돋움"/>
                <w:b/>
              </w:rPr>
              <w:t>018-03-12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D46" w:rsidRDefault="006F5D46" w:rsidP="006F5D46">
            <w:pPr>
              <w:jc w:val="center"/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1</w:t>
            </w:r>
            <w:r>
              <w:rPr>
                <w:rFonts w:ascii="돋움" w:eastAsia="돋움" w:hAnsi="돋움"/>
                <w:b/>
              </w:rPr>
              <w:t>.2.1.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D46" w:rsidRPr="00D13DB4" w:rsidRDefault="006F5D46" w:rsidP="006F5D46">
            <w:pPr>
              <w:jc w:val="center"/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요구사항 기술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D46" w:rsidRPr="00D13DB4" w:rsidRDefault="006F5D46" w:rsidP="006F5D46">
            <w:pPr>
              <w:jc w:val="center"/>
              <w:rPr>
                <w:rFonts w:ascii="돋움" w:eastAsia="돋움" w:hAnsi="돋움"/>
                <w:b/>
              </w:rPr>
            </w:pPr>
            <w:proofErr w:type="spellStart"/>
            <w:r>
              <w:rPr>
                <w:rFonts w:ascii="돋움" w:eastAsia="돋움" w:hAnsi="돋움" w:hint="eastAsia"/>
                <w:b/>
              </w:rPr>
              <w:t>김자훈</w:t>
            </w:r>
            <w:proofErr w:type="spellEnd"/>
            <w:r>
              <w:rPr>
                <w:rFonts w:ascii="돋움" w:eastAsia="돋움" w:hAnsi="돋움" w:hint="eastAsia"/>
                <w:b/>
              </w:rPr>
              <w:t>,</w:t>
            </w:r>
            <w:r>
              <w:rPr>
                <w:rFonts w:ascii="돋움" w:eastAsia="돋움" w:hAnsi="돋움"/>
                <w:b/>
              </w:rPr>
              <w:t xml:space="preserve"> </w:t>
            </w:r>
            <w:r>
              <w:rPr>
                <w:rFonts w:ascii="돋움" w:eastAsia="돋움" w:hAnsi="돋움" w:hint="eastAsia"/>
                <w:b/>
              </w:rPr>
              <w:t>한성필</w:t>
            </w:r>
          </w:p>
        </w:tc>
      </w:tr>
      <w:tr w:rsidR="00B73627" w:rsidRPr="00BA2195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73627" w:rsidRDefault="00B73627" w:rsidP="006F5D46">
            <w:pPr>
              <w:jc w:val="center"/>
              <w:rPr>
                <w:rFonts w:ascii="돋움" w:eastAsia="돋움" w:hAnsi="돋움" w:hint="eastAsia"/>
                <w:b/>
              </w:rPr>
            </w:pPr>
            <w:r>
              <w:rPr>
                <w:rFonts w:ascii="돋움" w:eastAsia="돋움" w:hAnsi="돋움" w:hint="eastAsia"/>
                <w:b/>
              </w:rPr>
              <w:t>2</w:t>
            </w:r>
            <w:r>
              <w:rPr>
                <w:rFonts w:ascii="돋움" w:eastAsia="돋움" w:hAnsi="돋움"/>
                <w:b/>
              </w:rPr>
              <w:t>018-03-16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73627" w:rsidRDefault="00B73627" w:rsidP="006F5D46">
            <w:pPr>
              <w:jc w:val="center"/>
              <w:rPr>
                <w:rFonts w:ascii="돋움" w:eastAsia="돋움" w:hAnsi="돋움" w:hint="eastAsia"/>
                <w:b/>
              </w:rPr>
            </w:pPr>
            <w:r>
              <w:rPr>
                <w:rFonts w:ascii="돋움" w:eastAsia="돋움" w:hAnsi="돋움" w:hint="eastAsia"/>
                <w:b/>
              </w:rPr>
              <w:t>1</w:t>
            </w:r>
            <w:r>
              <w:rPr>
                <w:rFonts w:ascii="돋움" w:eastAsia="돋움" w:hAnsi="돋움"/>
                <w:b/>
              </w:rPr>
              <w:t>.2.2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73627" w:rsidRDefault="00B73627" w:rsidP="006F5D46">
            <w:pPr>
              <w:jc w:val="center"/>
              <w:rPr>
                <w:rFonts w:ascii="돋움" w:eastAsia="돋움" w:hAnsi="돋움" w:hint="eastAsia"/>
                <w:b/>
              </w:rPr>
            </w:pPr>
            <w:proofErr w:type="spellStart"/>
            <w:r>
              <w:rPr>
                <w:rFonts w:ascii="돋움" w:eastAsia="돋움" w:hAnsi="돋움" w:hint="eastAsia"/>
                <w:b/>
              </w:rPr>
              <w:t>유스케이스</w:t>
            </w:r>
            <w:proofErr w:type="spellEnd"/>
            <w:r>
              <w:rPr>
                <w:rFonts w:ascii="돋움" w:eastAsia="돋움" w:hAnsi="돋움" w:hint="eastAsia"/>
                <w:b/>
              </w:rPr>
              <w:t xml:space="preserve">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73627" w:rsidRDefault="00B73627" w:rsidP="006F5D46">
            <w:pPr>
              <w:jc w:val="center"/>
              <w:rPr>
                <w:rFonts w:ascii="돋움" w:eastAsia="돋움" w:hAnsi="돋움" w:hint="eastAsia"/>
                <w:b/>
              </w:rPr>
            </w:pPr>
            <w:proofErr w:type="spellStart"/>
            <w:r>
              <w:rPr>
                <w:rFonts w:ascii="돋움" w:eastAsia="돋움" w:hAnsi="돋움" w:hint="eastAsia"/>
                <w:b/>
              </w:rPr>
              <w:t>원태희</w:t>
            </w:r>
            <w:proofErr w:type="spellEnd"/>
          </w:p>
        </w:tc>
      </w:tr>
      <w:tr w:rsidR="00B73627" w:rsidRPr="00BA2195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73627" w:rsidRDefault="00B73627" w:rsidP="006F5D46">
            <w:pPr>
              <w:jc w:val="center"/>
              <w:rPr>
                <w:rFonts w:ascii="돋움" w:eastAsia="돋움" w:hAnsi="돋움" w:hint="eastAsia"/>
                <w:b/>
              </w:rPr>
            </w:pPr>
            <w:r>
              <w:rPr>
                <w:rFonts w:ascii="돋움" w:eastAsia="돋움" w:hAnsi="돋움" w:hint="eastAsia"/>
                <w:b/>
              </w:rPr>
              <w:t>2</w:t>
            </w:r>
            <w:r>
              <w:rPr>
                <w:rFonts w:ascii="돋움" w:eastAsia="돋움" w:hAnsi="돋움"/>
                <w:b/>
              </w:rPr>
              <w:t>018-03-21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73627" w:rsidRDefault="00B73627" w:rsidP="006F5D46">
            <w:pPr>
              <w:jc w:val="center"/>
              <w:rPr>
                <w:rFonts w:ascii="돋움" w:eastAsia="돋움" w:hAnsi="돋움" w:hint="eastAsia"/>
                <w:b/>
              </w:rPr>
            </w:pPr>
            <w:r>
              <w:rPr>
                <w:rFonts w:ascii="돋움" w:eastAsia="돋움" w:hAnsi="돋움" w:hint="eastAsia"/>
                <w:b/>
              </w:rPr>
              <w:t>1</w:t>
            </w:r>
            <w:r>
              <w:rPr>
                <w:rFonts w:ascii="돋움" w:eastAsia="돋움" w:hAnsi="돋움"/>
                <w:b/>
              </w:rPr>
              <w:t>.2.3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73627" w:rsidRDefault="00B73627" w:rsidP="006F5D46">
            <w:pPr>
              <w:jc w:val="center"/>
              <w:rPr>
                <w:rFonts w:ascii="돋움" w:eastAsia="돋움" w:hAnsi="돋움" w:hint="eastAsia"/>
                <w:b/>
              </w:rPr>
            </w:pPr>
            <w:proofErr w:type="spellStart"/>
            <w:r>
              <w:rPr>
                <w:rFonts w:ascii="돋움" w:eastAsia="돋움" w:hAnsi="돋움" w:hint="eastAsia"/>
                <w:b/>
              </w:rPr>
              <w:t>유스케이스</w:t>
            </w:r>
            <w:proofErr w:type="spellEnd"/>
            <w:r>
              <w:rPr>
                <w:rFonts w:ascii="돋움" w:eastAsia="돋움" w:hAnsi="돋움" w:hint="eastAsia"/>
                <w:b/>
              </w:rPr>
              <w:t xml:space="preserve">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73627" w:rsidRDefault="00B73627" w:rsidP="006F5D46">
            <w:pPr>
              <w:jc w:val="center"/>
              <w:rPr>
                <w:rFonts w:ascii="돋움" w:eastAsia="돋움" w:hAnsi="돋움" w:hint="eastAsia"/>
                <w:b/>
              </w:rPr>
            </w:pPr>
            <w:r>
              <w:rPr>
                <w:rFonts w:ascii="돋움" w:eastAsia="돋움" w:hAnsi="돋움" w:hint="eastAsia"/>
                <w:b/>
              </w:rPr>
              <w:t>한성필</w:t>
            </w:r>
          </w:p>
        </w:tc>
      </w:tr>
    </w:tbl>
    <w:p w:rsidR="00D668F3" w:rsidRDefault="000F729C" w:rsidP="00D668F3">
      <w:r>
        <w:br w:type="page"/>
      </w:r>
    </w:p>
    <w:p w:rsidR="006A1701" w:rsidRDefault="006A1701" w:rsidP="005C5C76">
      <w:pPr>
        <w:pStyle w:val="a4"/>
        <w:spacing w:before="100" w:after="100"/>
      </w:pPr>
      <w:r>
        <w:rPr>
          <w:rFonts w:hint="eastAsia"/>
        </w:rPr>
        <w:lastRenderedPageBreak/>
        <w:t>- 목 차 -</w:t>
      </w:r>
    </w:p>
    <w:p w:rsidR="000C2157" w:rsidRPr="005019A4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2"/>
            <w:noProof/>
          </w:rPr>
          <w:t>1.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시스템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2"/>
            <w:noProof/>
          </w:rPr>
          <w:t>2.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2"/>
            <w:noProof/>
          </w:rPr>
          <w:t>2.1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2"/>
            <w:noProof/>
          </w:rPr>
          <w:t>2.2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2"/>
            <w:noProof/>
          </w:rPr>
          <w:t>3.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요구사항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2"/>
            <w:noProof/>
          </w:rPr>
          <w:t>3.1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고객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0C2157" w:rsidRPr="00B84A30">
          <w:rPr>
            <w:rStyle w:val="af2"/>
            <w:noProof/>
          </w:rPr>
          <w:t>3.2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_Toc447209008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- 6 -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0C2157" w:rsidRPr="00B84A30">
          <w:rPr>
            <w:rStyle w:val="af2"/>
            <w:noProof/>
          </w:rPr>
          <w:t>3.2.1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_Toc447209009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- 7 -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0C2157" w:rsidRPr="00B84A30">
          <w:rPr>
            <w:rStyle w:val="af2"/>
            <w:noProof/>
          </w:rPr>
          <w:t>3.2.2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_Toc447209010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- 8 -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0C2157" w:rsidRPr="00B84A30">
          <w:rPr>
            <w:rStyle w:val="af2"/>
            <w:noProof/>
          </w:rPr>
          <w:t>3.3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인터페이스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_Toc447209011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0C2157" w:rsidRPr="00B84A30">
          <w:rPr>
            <w:rStyle w:val="af2"/>
            <w:noProof/>
          </w:rPr>
          <w:t>3.3.1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0C2157" w:rsidRPr="00B84A30">
          <w:rPr>
            <w:rStyle w:val="af2"/>
            <w:noProof/>
          </w:rPr>
          <w:t>3.3.2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- 2 -</w:t>
        </w:r>
        <w:r w:rsidR="000C2157">
          <w:rPr>
            <w:noProof/>
            <w:webHidden/>
          </w:rPr>
          <w:fldChar w:fldCharType="end"/>
        </w:r>
      </w:hyperlink>
    </w:p>
    <w:p w:rsidR="000C2157" w:rsidRPr="005019A4" w:rsidRDefault="00E521AC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0C2157" w:rsidRPr="00B84A30">
          <w:rPr>
            <w:rStyle w:val="af2"/>
            <w:noProof/>
          </w:rPr>
          <w:t>4.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비기능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:rsidR="00121136" w:rsidRDefault="004221DF" w:rsidP="004221DF">
      <w:pPr>
        <w:pStyle w:val="1"/>
      </w:pPr>
      <w:bookmarkStart w:id="4" w:name="_Toc447209002"/>
      <w:r>
        <w:rPr>
          <w:rFonts w:hint="eastAsia"/>
        </w:rPr>
        <w:lastRenderedPageBreak/>
        <w:t>시스템 개요</w:t>
      </w:r>
      <w:bookmarkEnd w:id="4"/>
    </w:p>
    <w:p w:rsidR="00D33BFF" w:rsidRDefault="00D33BFF" w:rsidP="00D33BFF">
      <w:pPr>
        <w:ind w:firstLineChars="213" w:firstLine="426"/>
      </w:pPr>
      <w:r>
        <w:rPr>
          <w:rFonts w:hint="eastAsia"/>
        </w:rPr>
        <w:t>사용자는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첫번째는</w:t>
      </w:r>
      <w:r>
        <w:rPr>
          <w:rFonts w:hint="eastAsia"/>
        </w:rPr>
        <w:t xml:space="preserve"> </w:t>
      </w:r>
      <w:r>
        <w:rPr>
          <w:rFonts w:hint="eastAsia"/>
        </w:rPr>
        <w:t>물건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기능과</w:t>
      </w:r>
      <w:r>
        <w:rPr>
          <w:rFonts w:hint="eastAsia"/>
        </w:rPr>
        <w:t xml:space="preserve"> </w:t>
      </w:r>
      <w:r>
        <w:rPr>
          <w:rFonts w:hint="eastAsia"/>
        </w:rPr>
        <w:t>두번째는</w:t>
      </w:r>
      <w:r>
        <w:rPr>
          <w:rFonts w:hint="eastAsia"/>
        </w:rPr>
        <w:t xml:space="preserve"> </w:t>
      </w:r>
      <w:r>
        <w:rPr>
          <w:rFonts w:hint="eastAsia"/>
        </w:rPr>
        <w:t>사용자가로봇을</w:t>
      </w:r>
      <w:r>
        <w:rPr>
          <w:rFonts w:hint="eastAsia"/>
        </w:rPr>
        <w:t xml:space="preserve"> </w:t>
      </w:r>
      <w:r>
        <w:rPr>
          <w:rFonts w:hint="eastAsia"/>
        </w:rPr>
        <w:t>조작하는</w:t>
      </w:r>
      <w:r>
        <w:rPr>
          <w:rFonts w:hint="eastAsia"/>
        </w:rPr>
        <w:t xml:space="preserve"> </w:t>
      </w:r>
      <w:r>
        <w:rPr>
          <w:rFonts w:hint="eastAsia"/>
        </w:rPr>
        <w:t>기능이다</w:t>
      </w:r>
      <w:r>
        <w:rPr>
          <w:rFonts w:hint="eastAsia"/>
        </w:rPr>
        <w:t xml:space="preserve">. </w:t>
      </w:r>
      <w:r>
        <w:rPr>
          <w:rFonts w:hint="eastAsia"/>
        </w:rPr>
        <w:t>물건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사전에</w:t>
      </w:r>
      <w:r>
        <w:rPr>
          <w:rFonts w:hint="eastAsia"/>
        </w:rPr>
        <w:t xml:space="preserve"> </w:t>
      </w:r>
      <w:r>
        <w:rPr>
          <w:rFonts w:hint="eastAsia"/>
        </w:rPr>
        <w:t>물건들의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찍어서</w:t>
      </w:r>
      <w:r>
        <w:rPr>
          <w:rFonts w:hint="eastAsia"/>
        </w:rPr>
        <w:t xml:space="preserve"> </w:t>
      </w:r>
      <w:r>
        <w:rPr>
          <w:rFonts w:hint="eastAsia"/>
        </w:rPr>
        <w:t>앱에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 xml:space="preserve">. </w:t>
      </w:r>
      <w:r>
        <w:rPr>
          <w:rFonts w:hint="eastAsia"/>
        </w:rPr>
        <w:t>앱은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로봇에게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 xml:space="preserve">. </w:t>
      </w:r>
      <w:r>
        <w:rPr>
          <w:rFonts w:hint="eastAsia"/>
        </w:rPr>
        <w:t>로봇은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검색해서</w:t>
      </w:r>
      <w:r>
        <w:rPr>
          <w:rFonts w:hint="eastAsia"/>
        </w:rPr>
        <w:t xml:space="preserve"> </w:t>
      </w:r>
      <w:r>
        <w:rPr>
          <w:rFonts w:hint="eastAsia"/>
        </w:rPr>
        <w:t>연관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다운받아</w:t>
      </w:r>
      <w:r>
        <w:rPr>
          <w:rFonts w:hint="eastAsia"/>
        </w:rPr>
        <w:t xml:space="preserve"> </w:t>
      </w:r>
      <w:r>
        <w:rPr>
          <w:rFonts w:hint="eastAsia"/>
        </w:rPr>
        <w:t>학습한다</w:t>
      </w:r>
      <w:r>
        <w:rPr>
          <w:rFonts w:hint="eastAsia"/>
        </w:rPr>
        <w:t xml:space="preserve">.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앱에서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찍은</w:t>
      </w:r>
      <w:r>
        <w:rPr>
          <w:rFonts w:hint="eastAsia"/>
        </w:rPr>
        <w:t xml:space="preserve"> </w:t>
      </w:r>
      <w:r>
        <w:rPr>
          <w:rFonts w:hint="eastAsia"/>
        </w:rPr>
        <w:t>물건을</w:t>
      </w:r>
      <w:r>
        <w:rPr>
          <w:rFonts w:hint="eastAsia"/>
        </w:rPr>
        <w:t xml:space="preserve"> </w:t>
      </w:r>
      <w:r>
        <w:rPr>
          <w:rFonts w:hint="eastAsia"/>
        </w:rPr>
        <w:t>찾으라는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로봇이</w:t>
      </w:r>
      <w:r>
        <w:rPr>
          <w:rFonts w:hint="eastAsia"/>
        </w:rPr>
        <w:t xml:space="preserve"> </w:t>
      </w:r>
      <w:r>
        <w:rPr>
          <w:rFonts w:hint="eastAsia"/>
        </w:rPr>
        <w:t>집안을</w:t>
      </w:r>
      <w:r>
        <w:rPr>
          <w:rFonts w:hint="eastAsia"/>
        </w:rPr>
        <w:t xml:space="preserve"> </w:t>
      </w:r>
      <w:r>
        <w:rPr>
          <w:rFonts w:hint="eastAsia"/>
        </w:rPr>
        <w:t>돌아다니며</w:t>
      </w:r>
      <w:r>
        <w:rPr>
          <w:rFonts w:hint="eastAsia"/>
        </w:rPr>
        <w:t xml:space="preserve"> </w:t>
      </w:r>
      <w:r>
        <w:rPr>
          <w:rFonts w:hint="eastAsia"/>
        </w:rPr>
        <w:t>바닥에서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물건을</w:t>
      </w:r>
      <w:r>
        <w:rPr>
          <w:rFonts w:hint="eastAsia"/>
        </w:rPr>
        <w:t xml:space="preserve"> </w:t>
      </w:r>
      <w:r>
        <w:rPr>
          <w:rFonts w:hint="eastAsia"/>
        </w:rPr>
        <w:t>찾아서</w:t>
      </w:r>
      <w:r>
        <w:rPr>
          <w:rFonts w:hint="eastAsia"/>
        </w:rPr>
        <w:t xml:space="preserve"> </w:t>
      </w:r>
      <w:r>
        <w:rPr>
          <w:rFonts w:hint="eastAsia"/>
        </w:rPr>
        <w:t>찾았다는</w:t>
      </w:r>
      <w:r>
        <w:rPr>
          <w:rFonts w:hint="eastAsia"/>
        </w:rPr>
        <w:t xml:space="preserve"> </w:t>
      </w:r>
      <w:r>
        <w:rPr>
          <w:rFonts w:hint="eastAsia"/>
        </w:rPr>
        <w:t>알림과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로봇이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앱으로</w:t>
      </w:r>
      <w:r>
        <w:rPr>
          <w:rFonts w:hint="eastAsia"/>
        </w:rPr>
        <w:t xml:space="preserve"> </w:t>
      </w:r>
      <w:r>
        <w:rPr>
          <w:rFonts w:hint="eastAsia"/>
        </w:rPr>
        <w:t>보냅니다</w:t>
      </w:r>
      <w:r>
        <w:rPr>
          <w:rFonts w:hint="eastAsia"/>
        </w:rPr>
        <w:t xml:space="preserve">. </w:t>
      </w:r>
      <w:r>
        <w:rPr>
          <w:rFonts w:hint="eastAsia"/>
        </w:rPr>
        <w:t>알림을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물건이</w:t>
      </w:r>
      <w:r>
        <w:rPr>
          <w:rFonts w:hint="eastAsia"/>
        </w:rPr>
        <w:t xml:space="preserve"> </w:t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찾으라는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,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물건이</w:t>
      </w:r>
      <w:r>
        <w:rPr>
          <w:rFonts w:hint="eastAsia"/>
        </w:rPr>
        <w:t xml:space="preserve"> </w:t>
      </w:r>
      <w:r>
        <w:rPr>
          <w:rFonts w:hint="eastAsia"/>
        </w:rPr>
        <w:t>맞으면</w:t>
      </w:r>
      <w:r>
        <w:rPr>
          <w:rFonts w:hint="eastAsia"/>
        </w:rPr>
        <w:t xml:space="preserve"> </w:t>
      </w:r>
      <w:r>
        <w:rPr>
          <w:rFonts w:hint="eastAsia"/>
        </w:rPr>
        <w:t>로봇이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가서</w:t>
      </w:r>
      <w:r>
        <w:rPr>
          <w:rFonts w:hint="eastAsia"/>
        </w:rPr>
        <w:t xml:space="preserve"> </w:t>
      </w:r>
      <w:r>
        <w:rPr>
          <w:rFonts w:hint="eastAsia"/>
        </w:rPr>
        <w:t>물건을</w:t>
      </w:r>
      <w:r>
        <w:rPr>
          <w:rFonts w:hint="eastAsia"/>
        </w:rPr>
        <w:t xml:space="preserve"> </w:t>
      </w:r>
      <w:r>
        <w:rPr>
          <w:rFonts w:hint="eastAsia"/>
        </w:rPr>
        <w:t>습득한다</w:t>
      </w:r>
      <w:r>
        <w:rPr>
          <w:rFonts w:hint="eastAsia"/>
        </w:rPr>
        <w:t>.</w:t>
      </w:r>
    </w:p>
    <w:p w:rsidR="00D33BFF" w:rsidRDefault="00D33BFF" w:rsidP="00D33BFF">
      <w:pPr>
        <w:ind w:firstLineChars="213" w:firstLine="426"/>
      </w:pPr>
    </w:p>
    <w:p w:rsidR="00D33BFF" w:rsidRDefault="00D33BFF" w:rsidP="00D33BFF">
      <w:pPr>
        <w:ind w:firstLineChars="213" w:firstLine="426"/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로봇을</w:t>
      </w:r>
      <w:r>
        <w:rPr>
          <w:rFonts w:hint="eastAsia"/>
        </w:rPr>
        <w:t xml:space="preserve"> </w:t>
      </w:r>
      <w:r>
        <w:rPr>
          <w:rFonts w:hint="eastAsia"/>
        </w:rPr>
        <w:t>조작하는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앱에서</w:t>
      </w:r>
      <w:r>
        <w:rPr>
          <w:rFonts w:hint="eastAsia"/>
        </w:rPr>
        <w:t xml:space="preserve"> </w:t>
      </w:r>
      <w:r>
        <w:rPr>
          <w:rFonts w:hint="eastAsia"/>
        </w:rPr>
        <w:t>방향키를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로봇을</w:t>
      </w:r>
      <w:r>
        <w:rPr>
          <w:rFonts w:hint="eastAsia"/>
        </w:rPr>
        <w:t xml:space="preserve"> </w:t>
      </w:r>
      <w:r>
        <w:rPr>
          <w:rFonts w:hint="eastAsia"/>
        </w:rPr>
        <w:t>조작하며</w:t>
      </w:r>
      <w:r>
        <w:rPr>
          <w:rFonts w:hint="eastAsia"/>
        </w:rPr>
        <w:t xml:space="preserve">, </w:t>
      </w:r>
      <w:r>
        <w:rPr>
          <w:rFonts w:hint="eastAsia"/>
        </w:rPr>
        <w:t>앱은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로봇이</w:t>
      </w:r>
      <w:r>
        <w:rPr>
          <w:rFonts w:hint="eastAsia"/>
        </w:rPr>
        <w:t xml:space="preserve"> </w:t>
      </w:r>
      <w:r>
        <w:rPr>
          <w:rFonts w:hint="eastAsia"/>
        </w:rPr>
        <w:t>카메라로</w:t>
      </w:r>
      <w:r>
        <w:rPr>
          <w:rFonts w:hint="eastAsia"/>
        </w:rPr>
        <w:t xml:space="preserve"> </w:t>
      </w:r>
      <w:r>
        <w:rPr>
          <w:rFonts w:hint="eastAsia"/>
        </w:rPr>
        <w:t>찍고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:rsidR="00FF46A0" w:rsidRPr="00D33BFF" w:rsidRDefault="00FF46A0" w:rsidP="00FF46A0"/>
    <w:p w:rsidR="00AC6F6C" w:rsidRDefault="00AC6F6C" w:rsidP="004221DF">
      <w:bookmarkStart w:id="5" w:name="_Toc287096150"/>
      <w:r>
        <w:br w:type="page"/>
      </w:r>
    </w:p>
    <w:p w:rsidR="001630AB" w:rsidRDefault="00AC6F6C" w:rsidP="004221DF">
      <w:pPr>
        <w:pStyle w:val="1"/>
      </w:pPr>
      <w:bookmarkStart w:id="6" w:name="_Toc447209003"/>
      <w:r>
        <w:rPr>
          <w:rFonts w:hint="eastAsia"/>
        </w:rPr>
        <w:lastRenderedPageBreak/>
        <w:t>사용자 분석</w:t>
      </w:r>
      <w:bookmarkEnd w:id="5"/>
      <w:bookmarkEnd w:id="6"/>
    </w:p>
    <w:p w:rsidR="0017696D" w:rsidRPr="0017696D" w:rsidRDefault="0017696D" w:rsidP="0017696D">
      <w:pPr>
        <w:pStyle w:val="2"/>
      </w:pPr>
      <w:bookmarkStart w:id="7" w:name="_Toc447209004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정의</w:t>
      </w:r>
      <w:bookmarkEnd w:id="7"/>
    </w:p>
    <w:p w:rsidR="00EF53CF" w:rsidRPr="00E917F3" w:rsidRDefault="00EF53CF" w:rsidP="00EF53C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5"/>
        <w:gridCol w:w="5891"/>
      </w:tblGrid>
      <w:tr w:rsidR="00EF53CF" w:rsidRPr="00BA2195" w:rsidTr="00EF53CF">
        <w:tc>
          <w:tcPr>
            <w:tcW w:w="2482" w:type="dxa"/>
            <w:shd w:val="clear" w:color="auto" w:fill="CCCCCC"/>
          </w:tcPr>
          <w:p w:rsidR="00EF53CF" w:rsidRPr="00EF53CF" w:rsidRDefault="00EF53CF" w:rsidP="005A4497">
            <w:pPr>
              <w:pStyle w:val="af"/>
            </w:pPr>
            <w:proofErr w:type="spellStart"/>
            <w:r w:rsidRPr="00EF53CF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7B5D1A" w:rsidTr="007B5D1A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사용자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앱 시스템을 사용하여 로봇 시스템의 행동을 조작하는 행위자</w:t>
            </w:r>
          </w:p>
        </w:tc>
      </w:tr>
      <w:tr w:rsidR="007B5D1A" w:rsidTr="007B5D1A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로봇 시스템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앱 시스템으로부터 받은 값을 처리하는 시스템</w:t>
            </w:r>
          </w:p>
        </w:tc>
      </w:tr>
      <w:tr w:rsidR="007B5D1A" w:rsidTr="007B5D1A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앱 시스템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사용자로부터 입력을 받아 로봇 시스템으로 값을 보내는 시스템</w:t>
            </w:r>
          </w:p>
        </w:tc>
      </w:tr>
      <w:tr w:rsidR="007B5D1A" w:rsidTr="007B5D1A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충전 시스템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로봇 시스템의 상태를 감시하다가 베터리 잔량이 30% 이하로 내려갈 경우 최우선으로 로봇 시스템을 움직이는 시스템</w:t>
            </w:r>
          </w:p>
        </w:tc>
      </w:tr>
      <w:tr w:rsidR="007B5D1A" w:rsidTr="007B5D1A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외부 파일 시스템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사용자의 스마트폰 파일 시스템</w:t>
            </w:r>
          </w:p>
        </w:tc>
      </w:tr>
    </w:tbl>
    <w:p w:rsidR="00EF53CF" w:rsidRDefault="00EF53CF" w:rsidP="00EF53CF"/>
    <w:p w:rsidR="0052318A" w:rsidRDefault="00E917F3" w:rsidP="0017696D">
      <w:pPr>
        <w:pStyle w:val="2"/>
      </w:pPr>
      <w:bookmarkStart w:id="8" w:name="_Toc287096152"/>
      <w:bookmarkStart w:id="9" w:name="_Toc447209005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다이어그램</w:t>
      </w:r>
      <w:bookmarkEnd w:id="8"/>
      <w:bookmarkEnd w:id="9"/>
    </w:p>
    <w:p w:rsidR="00FF46A0" w:rsidRPr="00FF46A0" w:rsidRDefault="00FF46A0" w:rsidP="005127C2">
      <w:pPr>
        <w:rPr>
          <w:rStyle w:val="ae"/>
        </w:rPr>
      </w:pPr>
    </w:p>
    <w:p w:rsidR="004221DF" w:rsidRDefault="00C77D5D" w:rsidP="001E483E">
      <w:pPr>
        <w:jc w:val="center"/>
      </w:pPr>
      <w:r>
        <w:rPr>
          <w:noProof/>
        </w:rPr>
        <w:drawing>
          <wp:inline distT="0" distB="0" distL="0" distR="0">
            <wp:extent cx="3251200" cy="1659255"/>
            <wp:effectExtent l="0" t="0" r="0" b="0"/>
            <wp:docPr id="2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1745" cy="1659255"/>
            <wp:effectExtent l="0" t="0" r="0" b="0"/>
            <wp:docPr id="3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4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71A" w:rsidRDefault="00416A4D" w:rsidP="004221DF">
      <w:pPr>
        <w:pStyle w:val="1"/>
      </w:pPr>
      <w:bookmarkStart w:id="10" w:name="_Toc447209006"/>
      <w:r>
        <w:rPr>
          <w:rFonts w:hint="eastAsia"/>
        </w:rPr>
        <w:t>요구사항 분석</w:t>
      </w:r>
      <w:bookmarkEnd w:id="10"/>
    </w:p>
    <w:p w:rsidR="000C2157" w:rsidRDefault="000C2157" w:rsidP="005A219F">
      <w:pPr>
        <w:pStyle w:val="2"/>
      </w:pPr>
      <w:bookmarkStart w:id="11" w:name="_Toc447209007"/>
      <w:bookmarkStart w:id="12" w:name="_Toc287096155"/>
      <w:r>
        <w:rPr>
          <w:rFonts w:hint="eastAsia"/>
        </w:rPr>
        <w:t>고객 기능 요구사항</w:t>
      </w:r>
      <w:bookmarkEnd w:id="11"/>
    </w:p>
    <w:p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0C2157" w:rsidRPr="00D54A11" w:rsidTr="0003407A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7B5D1A" w:rsidTr="007B5D1A">
        <w:trPr>
          <w:trHeight w:val="338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물건 등록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사용자는 자신이 찾고 싶은 물건의 사진을 미리 등록한다.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Default="007B5D1A">
            <w:pPr>
              <w:jc w:val="center"/>
              <w:rPr>
                <w:rFonts w:ascii="돋움" w:eastAsia="돋움" w:hAnsi="돋움"/>
              </w:rPr>
            </w:pPr>
          </w:p>
        </w:tc>
      </w:tr>
      <w:tr w:rsidR="007B5D1A" w:rsidTr="007B5D1A">
        <w:trPr>
          <w:trHeight w:val="338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물건 찾기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Pr="007B5D1A" w:rsidRDefault="007B5D1A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7B5D1A">
              <w:rPr>
                <w:rStyle w:val="ae"/>
                <w:rFonts w:ascii="돋움" w:eastAsia="돋움" w:hAnsi="돋움" w:hint="eastAsia"/>
                <w:color w:val="auto"/>
              </w:rPr>
              <w:t>로봇이 물건을 찾고 앱으로 알림을 전송한다.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Default="007B5D1A">
            <w:pPr>
              <w:jc w:val="center"/>
              <w:rPr>
                <w:rFonts w:ascii="돋움" w:eastAsia="돋움" w:hAnsi="돋움"/>
              </w:rPr>
            </w:pPr>
          </w:p>
        </w:tc>
      </w:tr>
      <w:tr w:rsidR="007B5D1A" w:rsidTr="007B5D1A">
        <w:trPr>
          <w:trHeight w:val="338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Default="007B5D1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로봇 조작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Default="007B5D1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사용자가 로봇의 이동을 조작한다.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Default="007B5D1A">
            <w:pPr>
              <w:jc w:val="center"/>
              <w:rPr>
                <w:rFonts w:ascii="돋움" w:eastAsia="돋움" w:hAnsi="돋움"/>
              </w:rPr>
            </w:pPr>
          </w:p>
        </w:tc>
      </w:tr>
      <w:tr w:rsidR="007B5D1A" w:rsidTr="007B5D1A">
        <w:trPr>
          <w:trHeight w:val="338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Default="007B5D1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화면 보기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Default="007B5D1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로봇이 카메라로 찍고 있는 화면을 볼 수 있다.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Default="007B5D1A">
            <w:pPr>
              <w:jc w:val="center"/>
              <w:rPr>
                <w:rFonts w:ascii="돋움" w:eastAsia="돋움" w:hAnsi="돋움"/>
              </w:rPr>
            </w:pPr>
          </w:p>
        </w:tc>
      </w:tr>
      <w:tr w:rsidR="007B5D1A" w:rsidTr="007B5D1A">
        <w:trPr>
          <w:trHeight w:val="338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Default="007B5D1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자동 충전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Default="007B5D1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로봇의 베터리 잔량이나 노트북 베터리 잔량이 30%이하가 되면 스스로 충전기를 찾아 충전한다.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D1A" w:rsidRDefault="007B5D1A">
            <w:pPr>
              <w:jc w:val="center"/>
              <w:rPr>
                <w:rFonts w:ascii="돋움" w:eastAsia="돋움" w:hAnsi="돋움"/>
              </w:rPr>
            </w:pPr>
          </w:p>
        </w:tc>
      </w:tr>
    </w:tbl>
    <w:p w:rsidR="000C2157" w:rsidRPr="00440DE6" w:rsidRDefault="000C2157" w:rsidP="00440DE6"/>
    <w:p w:rsidR="00BE571A" w:rsidRDefault="000C2157" w:rsidP="005A219F">
      <w:pPr>
        <w:pStyle w:val="2"/>
      </w:pPr>
      <w:bookmarkStart w:id="13" w:name="_Toc447209008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목록</w:t>
      </w:r>
      <w:bookmarkEnd w:id="12"/>
      <w:bookmarkEnd w:id="13"/>
    </w:p>
    <w:p w:rsidR="005A4497" w:rsidRDefault="005A4497" w:rsidP="00357453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2835"/>
        <w:gridCol w:w="4110"/>
        <w:gridCol w:w="617"/>
      </w:tblGrid>
      <w:tr w:rsidR="003A2AF1" w:rsidRPr="00D54A11" w:rsidTr="000E1DA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2835" w:type="dxa"/>
            <w:shd w:val="clear" w:color="auto" w:fill="CCCCCC"/>
            <w:vAlign w:val="center"/>
          </w:tcPr>
          <w:p w:rsidR="003A2AF1" w:rsidRPr="00D54A11" w:rsidRDefault="003A2AF1" w:rsidP="005A4497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 w:rsidR="00C25FFA">
              <w:rPr>
                <w:rFonts w:hint="eastAsia"/>
              </w:rPr>
              <w:t>명</w:t>
            </w:r>
          </w:p>
        </w:tc>
        <w:tc>
          <w:tcPr>
            <w:tcW w:w="4110" w:type="dxa"/>
            <w:shd w:val="clear" w:color="auto" w:fill="CCCCCC"/>
            <w:vAlign w:val="center"/>
          </w:tcPr>
          <w:p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617" w:type="dxa"/>
            <w:shd w:val="clear" w:color="auto" w:fill="CCCCCC"/>
            <w:vAlign w:val="center"/>
          </w:tcPr>
          <w:p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우선</w:t>
            </w:r>
          </w:p>
          <w:p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순위</w:t>
            </w:r>
          </w:p>
        </w:tc>
      </w:tr>
      <w:tr w:rsidR="00D5585F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585F" w:rsidRPr="00636F9B" w:rsidRDefault="00D5585F" w:rsidP="00D5585F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 w:rsidRPr="00636F9B">
              <w:rPr>
                <w:rFonts w:ascii="맑은 고딕" w:hAnsi="맑은 고딕" w:hint="eastAsia"/>
                <w:sz w:val="18"/>
                <w:szCs w:val="18"/>
              </w:rPr>
              <w:t>UC001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585F" w:rsidRPr="00636F9B" w:rsidRDefault="00CA1DEE" w:rsidP="00D5585F">
            <w:pPr>
              <w:rPr>
                <w:rFonts w:ascii="맑은 고딕" w:hAnsi="맑은 고딕"/>
                <w:sz w:val="18"/>
                <w:szCs w:val="18"/>
              </w:rPr>
            </w:pPr>
            <w:r w:rsidRPr="00CA1DEE">
              <w:rPr>
                <w:rFonts w:ascii="맑은 고딕" w:hAnsi="맑은 고딕" w:hint="eastAsia"/>
                <w:sz w:val="18"/>
                <w:szCs w:val="18"/>
              </w:rPr>
              <w:t>외부</w:t>
            </w:r>
            <w:r w:rsidR="004B5F89">
              <w:rPr>
                <w:rFonts w:ascii="맑은 고딕" w:hAnsi="맑은 고딕" w:hint="eastAsia"/>
                <w:sz w:val="18"/>
                <w:szCs w:val="18"/>
              </w:rPr>
              <w:t xml:space="preserve"> </w:t>
            </w:r>
            <w:r w:rsidRPr="00CA1DEE">
              <w:rPr>
                <w:rFonts w:ascii="맑은 고딕" w:hAnsi="맑은 고딕" w:hint="eastAsia"/>
                <w:sz w:val="18"/>
                <w:szCs w:val="18"/>
              </w:rPr>
              <w:t>파일 시스템에서 사진을 받아와 물건 리스트에 물건을 등록한다.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585F" w:rsidRPr="00AE5DC3" w:rsidRDefault="00D5585F" w:rsidP="00D5585F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앞으로 찾고자 하는 물건을 물건 목록에 저장함으로써,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로봇에 이미지를 학습(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UC004)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시킨다.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85F" w:rsidRPr="000E1DAE" w:rsidRDefault="00D508FB" w:rsidP="00D5585F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2</w:t>
            </w:r>
          </w:p>
        </w:tc>
      </w:tr>
      <w:tr w:rsidR="00D5585F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585F" w:rsidRPr="00636F9B" w:rsidRDefault="00D5585F" w:rsidP="00D5585F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 w:rsidRPr="00636F9B">
              <w:rPr>
                <w:rFonts w:ascii="맑은 고딕" w:hAnsi="맑은 고딕" w:hint="eastAsia"/>
                <w:sz w:val="18"/>
                <w:szCs w:val="18"/>
              </w:rPr>
              <w:t>UC002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585F" w:rsidRPr="00636F9B" w:rsidRDefault="004B5F89" w:rsidP="00D5585F">
            <w:pPr>
              <w:rPr>
                <w:rFonts w:ascii="맑은 고딕" w:hAnsi="맑은 고딕"/>
                <w:sz w:val="18"/>
                <w:szCs w:val="18"/>
              </w:rPr>
            </w:pPr>
            <w:r w:rsidRPr="004B5F89">
              <w:rPr>
                <w:rFonts w:ascii="맑은 고딕" w:hAnsi="맑은 고딕" w:hint="eastAsia"/>
                <w:sz w:val="18"/>
                <w:szCs w:val="18"/>
              </w:rPr>
              <w:t>물건 리스트에서 등록된 물건을 삭제한다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585F" w:rsidRPr="00AE5DC3" w:rsidRDefault="00D5585F" w:rsidP="00D5585F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더 이상 찾을 필요가 없어진 물건을 물건 목록에 삭제함으로써,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메모리를 확보한다.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85F" w:rsidRPr="000E1DAE" w:rsidRDefault="00D508FB" w:rsidP="00D5585F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2</w:t>
            </w:r>
          </w:p>
        </w:tc>
      </w:tr>
      <w:tr w:rsidR="00D5585F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585F" w:rsidRPr="00636F9B" w:rsidRDefault="00D5585F" w:rsidP="00D5585F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 w:rsidRPr="00636F9B">
              <w:rPr>
                <w:rFonts w:ascii="맑은 고딕" w:hAnsi="맑은 고딕" w:hint="eastAsia"/>
                <w:sz w:val="18"/>
                <w:szCs w:val="18"/>
              </w:rPr>
              <w:t>UC003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585F" w:rsidRPr="00636F9B" w:rsidRDefault="004B5F89" w:rsidP="00D5585F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등록된 물건을 선택해 물건 찾기를 요청한다.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585F" w:rsidRPr="00AE5DC3" w:rsidRDefault="00D5585F" w:rsidP="00D5585F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물건 목록에 있는 물건 중 찾고자 하는 물건을 로봇에 찾아 달라고 요청한다.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85F" w:rsidRPr="000E1DAE" w:rsidRDefault="00D508FB" w:rsidP="00D5585F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2</w:t>
            </w:r>
          </w:p>
        </w:tc>
      </w:tr>
      <w:tr w:rsidR="004B5F89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UC00</w:t>
            </w:r>
            <w:r>
              <w:rPr>
                <w:rFonts w:ascii="맑은 고딕" w:hAnsi="맑은 고딕"/>
                <w:sz w:val="18"/>
                <w:szCs w:val="18"/>
              </w:rPr>
              <w:t>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원하는 방향키를 눌러 로봇의 이동을 요청한다.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AE5DC3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방향키(상,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하,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좌,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우)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버튼을 눌러서 로봇이 이동할 수 있도록 조종을 요청(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UC007)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한다.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F89" w:rsidRPr="000E1DAE" w:rsidRDefault="004B5F89" w:rsidP="004B5F89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3</w:t>
            </w:r>
          </w:p>
        </w:tc>
      </w:tr>
      <w:tr w:rsidR="004B5F89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UC00</w:t>
            </w:r>
            <w:r>
              <w:rPr>
                <w:rFonts w:ascii="맑은 고딕" w:hAnsi="맑은 고딕"/>
                <w:sz w:val="18"/>
                <w:szCs w:val="18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아이디와 패스워드를 입력해서 회원가입을 요청한다.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AE5DC3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 xml:space="preserve">로봇에 물리적으로 달려있는 버튼을 눌러서 </w:t>
            </w:r>
            <w:proofErr w:type="spellStart"/>
            <w:r>
              <w:rPr>
                <w:rStyle w:val="ae"/>
                <w:rFonts w:ascii="맑은 고딕" w:hAnsi="맑은 고딕"/>
                <w:color w:val="auto"/>
                <w:sz w:val="18"/>
              </w:rPr>
              <w:t>otp</w:t>
            </w:r>
            <w:proofErr w:type="spellEnd"/>
            <w:r>
              <w:rPr>
                <w:rStyle w:val="ae"/>
                <w:rFonts w:ascii="맑은 고딕" w:hAnsi="맑은 고딕"/>
                <w:color w:val="auto"/>
                <w:sz w:val="18"/>
              </w:rPr>
              <w:t>(One Time Pad)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를 받아서 보안을 유지한채 회원가입을 요청한다.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F89" w:rsidRPr="000E1DAE" w:rsidRDefault="004B5F89" w:rsidP="004B5F89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1</w:t>
            </w:r>
          </w:p>
        </w:tc>
      </w:tr>
      <w:tr w:rsidR="004B5F89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UC00</w:t>
            </w:r>
            <w:r>
              <w:rPr>
                <w:rFonts w:ascii="맑은 고딕" w:hAnsi="맑은 고딕"/>
                <w:sz w:val="18"/>
                <w:szCs w:val="18"/>
              </w:rPr>
              <w:t>6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등록된 아이디와 패스워드를 입력하여 로그인을 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AE5DC3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회원가입(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UC008)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 xml:space="preserve"> 했던 아이디를 </w:t>
            </w:r>
            <w:proofErr w:type="spellStart"/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입력받아</w:t>
            </w:r>
            <w:proofErr w:type="spellEnd"/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 xml:space="preserve"> 앱 시스템에 로그인을 한다.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F89" w:rsidRPr="000E1DAE" w:rsidRDefault="004B5F89" w:rsidP="004B5F89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1</w:t>
            </w:r>
          </w:p>
        </w:tc>
      </w:tr>
      <w:tr w:rsidR="004B5F89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UC00</w:t>
            </w:r>
            <w:r>
              <w:rPr>
                <w:rFonts w:ascii="맑은 고딕" w:hAnsi="맑은 고딕"/>
                <w:sz w:val="18"/>
                <w:szCs w:val="18"/>
              </w:rPr>
              <w:t>7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proofErr w:type="spellStart"/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등록받은</w:t>
            </w:r>
            <w:proofErr w:type="spellEnd"/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 xml:space="preserve"> 물건을 구글에 이미지 검색해서 결과를 다운받고 학습한다.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AE5DC3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물건 목록에 물건이 등록(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UC001)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되면,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구글에 이미지 검색을 해서,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 xml:space="preserve">나온 결과(상위 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100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개)를 다운 받아서 학습한다.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F89" w:rsidRPr="000E1DAE" w:rsidRDefault="004B5F89" w:rsidP="004B5F89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1</w:t>
            </w:r>
          </w:p>
        </w:tc>
      </w:tr>
      <w:tr w:rsidR="004B5F89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UC00</w:t>
            </w:r>
            <w:r>
              <w:rPr>
                <w:rFonts w:ascii="맑은 고딕" w:hAnsi="맑은 고딕"/>
                <w:sz w:val="18"/>
                <w:szCs w:val="18"/>
              </w:rPr>
              <w:t>8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proofErr w:type="spellStart"/>
            <w:r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요청받은</w:t>
            </w:r>
            <w:proofErr w:type="spellEnd"/>
            <w:r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 xml:space="preserve"> 방향으로 로봇이 이동한다.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AE5DC3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proofErr w:type="spellStart"/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요청받은</w:t>
            </w:r>
            <w:proofErr w:type="spellEnd"/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UC006)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받은 방향으로 로봇이 이동한다.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이 때 동시 입력은 지원하지 않는다.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F89" w:rsidRPr="000E1DAE" w:rsidRDefault="004B5F89" w:rsidP="004B5F89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3</w:t>
            </w:r>
          </w:p>
        </w:tc>
      </w:tr>
      <w:tr w:rsidR="004B5F89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UC0</w:t>
            </w:r>
            <w:r>
              <w:rPr>
                <w:rFonts w:ascii="맑은 고딕" w:hAnsi="맑은 고딕"/>
                <w:sz w:val="18"/>
                <w:szCs w:val="18"/>
              </w:rPr>
              <w:t>09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proofErr w:type="spellStart"/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요청받은</w:t>
            </w:r>
            <w:proofErr w:type="spellEnd"/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 xml:space="preserve"> 회원가입을 로봇에 등록한다.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AE5DC3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회원가입(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UC008)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을 요청하는 사용자를 로봇 시스템에 등록한다.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F89" w:rsidRPr="000E1DAE" w:rsidRDefault="004B5F89" w:rsidP="004B5F89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1</w:t>
            </w:r>
          </w:p>
        </w:tc>
      </w:tr>
      <w:tr w:rsidR="004B5F89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UC0</w:t>
            </w:r>
            <w:r>
              <w:rPr>
                <w:rFonts w:ascii="맑은 고딕" w:hAnsi="맑은 고딕"/>
                <w:sz w:val="18"/>
                <w:szCs w:val="18"/>
              </w:rPr>
              <w:t>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proofErr w:type="spellStart"/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요청받은</w:t>
            </w:r>
            <w:proofErr w:type="spellEnd"/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 xml:space="preserve"> 물건을 찾기 시작한다.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AE5DC3" w:rsidRDefault="004B5F89" w:rsidP="004B5F89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사용자가 물건을 찾고자 요청(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UC003)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하면,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로봇이 자율 주행을 통해 요청한 물건을 찾는다.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F89" w:rsidRPr="000E1DAE" w:rsidRDefault="004B5F89" w:rsidP="004B5F89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1</w:t>
            </w:r>
          </w:p>
        </w:tc>
      </w:tr>
      <w:tr w:rsidR="004B5F89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Pr="00636F9B" w:rsidRDefault="004B5F89" w:rsidP="004B5F89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U</w:t>
            </w:r>
            <w:r>
              <w:rPr>
                <w:rFonts w:ascii="맑은 고딕" w:hAnsi="맑은 고딕"/>
                <w:sz w:val="18"/>
                <w:szCs w:val="18"/>
              </w:rPr>
              <w:t>C011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Default="00914AFD" w:rsidP="004B5F89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proofErr w:type="spellStart"/>
            <w:r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요청받은</w:t>
            </w:r>
            <w:proofErr w:type="spellEnd"/>
            <w:r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 xml:space="preserve"> </w:t>
            </w:r>
            <w:r w:rsidR="00B10C64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사용자의 로그인 정보를 확인한다.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5F89" w:rsidRDefault="00B10C64" w:rsidP="004B5F89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앱 시스템에서 보내온 로그인 정보를 확인하여 사용자 인증을 한다.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F89" w:rsidRPr="000E1DAE" w:rsidRDefault="00B10C64" w:rsidP="004B5F89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2</w:t>
            </w:r>
          </w:p>
        </w:tc>
      </w:tr>
      <w:tr w:rsidR="00B10C64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0C64" w:rsidRPr="00636F9B" w:rsidRDefault="00B10C64" w:rsidP="00B10C64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U</w:t>
            </w:r>
            <w:r>
              <w:rPr>
                <w:rFonts w:ascii="맑은 고딕" w:hAnsi="맑은 고딕"/>
                <w:sz w:val="18"/>
                <w:szCs w:val="18"/>
              </w:rPr>
              <w:t>C012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0C64" w:rsidRDefault="00B10C64" w:rsidP="00B10C64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배터리 잔량을 확인한다.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0C64" w:rsidRDefault="00B10C64" w:rsidP="00B10C64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로봇의 남은 배터리 잔량을 확인한다.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64" w:rsidRPr="000E1DAE" w:rsidRDefault="00B10C64" w:rsidP="00B10C64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3</w:t>
            </w:r>
          </w:p>
        </w:tc>
      </w:tr>
      <w:tr w:rsidR="00B10C64" w:rsidTr="00EA004D">
        <w:trPr>
          <w:trHeight w:val="356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0C64" w:rsidRDefault="00B10C64" w:rsidP="00B10C64">
            <w:pPr>
              <w:jc w:val="center"/>
              <w:rPr>
                <w:rFonts w:ascii="맑은 고딕" w:hAnsi="맑은 고딕" w:hint="eastAsia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U</w:t>
            </w:r>
            <w:r>
              <w:rPr>
                <w:rFonts w:ascii="맑은 고딕" w:hAnsi="맑은 고딕"/>
                <w:sz w:val="18"/>
                <w:szCs w:val="18"/>
              </w:rPr>
              <w:t>C013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0C64" w:rsidRDefault="00B10C64" w:rsidP="00B10C64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충전을 요청한다.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0C64" w:rsidRDefault="00B10C64" w:rsidP="00B10C64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로봇의 배터리 잔량을 확인(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UC011)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하고,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배터리가 부족할 경우 충전을 요청한다.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64" w:rsidRPr="000E1DAE" w:rsidRDefault="00B10C64" w:rsidP="00B10C64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돋움" w:eastAsia="돋움" w:hAnsi="돋움" w:hint="eastAsia"/>
                <w:color w:val="auto"/>
              </w:rPr>
              <w:t>3</w:t>
            </w:r>
          </w:p>
        </w:tc>
      </w:tr>
    </w:tbl>
    <w:p w:rsidR="0017696D" w:rsidRDefault="0017696D" w:rsidP="00BE571A"/>
    <w:p w:rsidR="00357453" w:rsidRDefault="0017696D" w:rsidP="00BE571A">
      <w:r>
        <w:br w:type="page"/>
      </w:r>
    </w:p>
    <w:p w:rsidR="006A1701" w:rsidRDefault="00357453" w:rsidP="003C1E0F">
      <w:pPr>
        <w:pStyle w:val="3"/>
        <w:tabs>
          <w:tab w:val="clear" w:pos="1647"/>
          <w:tab w:val="num" w:pos="200"/>
        </w:tabs>
        <w:ind w:left="567"/>
      </w:pPr>
      <w:bookmarkStart w:id="14" w:name="_Toc287096156"/>
      <w:bookmarkStart w:id="15" w:name="_Toc447209009"/>
      <w:proofErr w:type="spellStart"/>
      <w:r>
        <w:rPr>
          <w:rFonts w:hint="eastAsia"/>
        </w:rPr>
        <w:lastRenderedPageBreak/>
        <w:t>유스케이스</w:t>
      </w:r>
      <w:proofErr w:type="spellEnd"/>
      <w:r>
        <w:rPr>
          <w:rFonts w:hint="eastAsia"/>
        </w:rPr>
        <w:t xml:space="preserve"> 다이어그램</w:t>
      </w:r>
      <w:bookmarkEnd w:id="14"/>
      <w:bookmarkEnd w:id="15"/>
    </w:p>
    <w:p w:rsidR="001723F7" w:rsidRDefault="001723F7" w:rsidP="003A2AF1">
      <w:bookmarkStart w:id="16" w:name="_Toc287096158"/>
    </w:p>
    <w:p w:rsidR="00A23381" w:rsidRDefault="00E521AC" w:rsidP="003A2AF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AA82246" wp14:editId="1F3CC95F">
            <wp:extent cx="5400040" cy="21170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F7" w:rsidRDefault="00A02146" w:rsidP="001723F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EE93FC2" wp14:editId="40E0F0D9">
            <wp:extent cx="5400040" cy="25736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AF" w:rsidRDefault="00CA1DEE" w:rsidP="001723F7">
      <w:pPr>
        <w:rPr>
          <w:noProof/>
        </w:rPr>
      </w:pPr>
      <w:r>
        <w:rPr>
          <w:noProof/>
        </w:rPr>
        <w:drawing>
          <wp:inline distT="0" distB="0" distL="0" distR="0">
            <wp:extent cx="5400040" cy="265620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8-03-16 오후 1.05.4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AF" w:rsidRPr="001723F7" w:rsidRDefault="00A046AF" w:rsidP="001723F7"/>
    <w:p w:rsidR="000C1642" w:rsidRDefault="001723F7" w:rsidP="003C1E0F">
      <w:pPr>
        <w:pStyle w:val="3"/>
        <w:tabs>
          <w:tab w:val="clear" w:pos="1647"/>
          <w:tab w:val="num" w:pos="200"/>
        </w:tabs>
        <w:ind w:left="567"/>
      </w:pPr>
      <w:bookmarkStart w:id="17" w:name="_Toc447209010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</w:t>
      </w:r>
      <w:bookmarkEnd w:id="16"/>
      <w:bookmarkEnd w:id="17"/>
    </w:p>
    <w:p w:rsidR="004221DF" w:rsidRDefault="003A2AF1" w:rsidP="004221DF">
      <w:pPr>
        <w:pStyle w:val="4"/>
      </w:pPr>
      <w:r w:rsidRPr="00C25FFA">
        <w:rPr>
          <w:rFonts w:hint="eastAsia"/>
        </w:rPr>
        <w:t xml:space="preserve">ID: </w:t>
      </w:r>
      <w:proofErr w:type="spellStart"/>
      <w:r w:rsidRPr="00C25FFA">
        <w:rPr>
          <w:rFonts w:hint="eastAsia"/>
        </w:rPr>
        <w:t>유스케이스</w:t>
      </w:r>
      <w:proofErr w:type="spellEnd"/>
      <w:r w:rsidRPr="00C25FFA">
        <w:rPr>
          <w:rFonts w:hint="eastAsia"/>
        </w:rPr>
        <w:t xml:space="preserve"> 명</w:t>
      </w:r>
      <w:r w:rsidR="007E70C2" w:rsidRPr="007E70C2">
        <w:rPr>
          <w:rFonts w:hint="eastAsia"/>
        </w:rPr>
        <w:t xml:space="preserve"> </w:t>
      </w:r>
    </w:p>
    <w:p w:rsidR="008A3206" w:rsidRPr="008A3206" w:rsidRDefault="00A07BD8" w:rsidP="00A07BD8">
      <w:pPr>
        <w:rPr>
          <w:rFonts w:ascii="맑은 고딕" w:hAnsi="맑은 고딕"/>
          <w:sz w:val="18"/>
          <w:szCs w:val="18"/>
        </w:rPr>
      </w:pPr>
      <w:r>
        <w:rPr>
          <w:rFonts w:hint="eastAsia"/>
        </w:rPr>
        <w:t xml:space="preserve">UC001 : </w:t>
      </w:r>
      <w:r w:rsidR="00CE26CD" w:rsidRPr="00CA1DEE">
        <w:rPr>
          <w:rFonts w:ascii="맑은 고딕" w:hAnsi="맑은 고딕" w:hint="eastAsia"/>
          <w:sz w:val="18"/>
          <w:szCs w:val="18"/>
        </w:rPr>
        <w:t>외부</w:t>
      </w:r>
      <w:r w:rsidR="00CE26CD">
        <w:rPr>
          <w:rFonts w:ascii="맑은 고딕" w:hAnsi="맑은 고딕" w:hint="eastAsia"/>
          <w:sz w:val="18"/>
          <w:szCs w:val="18"/>
        </w:rPr>
        <w:t xml:space="preserve"> </w:t>
      </w:r>
      <w:r w:rsidR="00CE26CD" w:rsidRPr="00CA1DEE">
        <w:rPr>
          <w:rFonts w:ascii="맑은 고딕" w:hAnsi="맑은 고딕" w:hint="eastAsia"/>
          <w:sz w:val="18"/>
          <w:szCs w:val="18"/>
        </w:rPr>
        <w:t>파일 시스템에서 사진을 받아와 물건 리스트에 물건을 등록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A07BD8" w:rsidRPr="0092770A" w:rsidRDefault="00CF323A" w:rsidP="005C64DE">
            <w:pPr>
              <w:pStyle w:val="Normal0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찾고자 하는 물건을 물건 목록에 저장해,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로봇에 이미지를 학습(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UC004)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시킨다.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  <w:r w:rsidR="00B45D57">
              <w:rPr>
                <w:rStyle w:val="ae"/>
                <w:rFonts w:hint="eastAsia"/>
                <w:color w:val="auto"/>
              </w:rPr>
              <w:t>,</w:t>
            </w:r>
            <w:r w:rsidR="00B45D57">
              <w:rPr>
                <w:rStyle w:val="ae"/>
                <w:color w:val="auto"/>
              </w:rPr>
              <w:t xml:space="preserve"> </w:t>
            </w:r>
            <w:r w:rsidR="00B45D57">
              <w:rPr>
                <w:rStyle w:val="ae"/>
                <w:rFonts w:hint="eastAsia"/>
                <w:color w:val="auto"/>
              </w:rPr>
              <w:t>로봇</w:t>
            </w:r>
            <w:r w:rsidR="00B45D57">
              <w:rPr>
                <w:rStyle w:val="ae"/>
                <w:rFonts w:hint="eastAsia"/>
                <w:color w:val="auto"/>
              </w:rPr>
              <w:t xml:space="preserve"> </w:t>
            </w:r>
            <w:r w:rsidR="00B45D57">
              <w:rPr>
                <w:rStyle w:val="ae"/>
                <w:rFonts w:hint="eastAsia"/>
                <w:color w:val="auto"/>
              </w:rPr>
              <w:t>시스템</w:t>
            </w:r>
            <w:r w:rsidR="00B45D57">
              <w:rPr>
                <w:rStyle w:val="ae"/>
                <w:rFonts w:hint="eastAsia"/>
                <w:color w:val="auto"/>
              </w:rPr>
              <w:t>,</w:t>
            </w:r>
            <w:r w:rsidR="00B45D57">
              <w:rPr>
                <w:rStyle w:val="ae"/>
                <w:color w:val="auto"/>
              </w:rPr>
              <w:t xml:space="preserve"> </w:t>
            </w:r>
            <w:r w:rsidR="00B45D57">
              <w:rPr>
                <w:rStyle w:val="ae"/>
                <w:rFonts w:hint="eastAsia"/>
                <w:color w:val="auto"/>
              </w:rPr>
              <w:t>외부</w:t>
            </w:r>
            <w:r w:rsidR="00B45D57">
              <w:rPr>
                <w:rStyle w:val="ae"/>
                <w:rFonts w:hint="eastAsia"/>
                <w:color w:val="auto"/>
              </w:rPr>
              <w:t xml:space="preserve"> </w:t>
            </w:r>
            <w:r w:rsidR="00B45D57">
              <w:rPr>
                <w:rStyle w:val="ae"/>
                <w:rFonts w:hint="eastAsia"/>
                <w:color w:val="auto"/>
              </w:rPr>
              <w:t>파일</w:t>
            </w:r>
            <w:r w:rsidR="00B45D57">
              <w:rPr>
                <w:rStyle w:val="ae"/>
                <w:rFonts w:hint="eastAsia"/>
                <w:color w:val="auto"/>
              </w:rPr>
              <w:t xml:space="preserve"> </w:t>
            </w:r>
            <w:r w:rsidR="00B45D57"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A07BD8" w:rsidRPr="00751DE1" w:rsidRDefault="00B45D57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로그인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물</w:t>
            </w:r>
            <w:r w:rsidR="00B45D57">
              <w:rPr>
                <w:rStyle w:val="ae"/>
                <w:rFonts w:hint="eastAsia"/>
                <w:color w:val="auto"/>
              </w:rPr>
              <w:t>건이</w:t>
            </w:r>
            <w:r w:rsidR="00B45D57">
              <w:rPr>
                <w:rStyle w:val="ae"/>
                <w:rFonts w:hint="eastAsia"/>
                <w:color w:val="auto"/>
              </w:rPr>
              <w:t xml:space="preserve"> </w:t>
            </w:r>
            <w:r w:rsidR="00B45D57">
              <w:rPr>
                <w:rStyle w:val="ae"/>
                <w:rFonts w:hint="eastAsia"/>
                <w:color w:val="auto"/>
              </w:rPr>
              <w:t>로봇과</w:t>
            </w:r>
            <w:r w:rsidR="00B45D57">
              <w:rPr>
                <w:rStyle w:val="ae"/>
                <w:rFonts w:hint="eastAsia"/>
                <w:color w:val="auto"/>
              </w:rPr>
              <w:t xml:space="preserve"> </w:t>
            </w:r>
            <w:r w:rsidR="00B45D57">
              <w:rPr>
                <w:rStyle w:val="ae"/>
                <w:rFonts w:hint="eastAsia"/>
                <w:color w:val="auto"/>
              </w:rPr>
              <w:t>앱에</w:t>
            </w:r>
            <w:r w:rsidR="00B45D57">
              <w:rPr>
                <w:rStyle w:val="ae"/>
                <w:rFonts w:hint="eastAsia"/>
                <w:color w:val="auto"/>
              </w:rPr>
              <w:t xml:space="preserve"> </w:t>
            </w:r>
            <w:r w:rsidR="00B45D57">
              <w:rPr>
                <w:rStyle w:val="ae"/>
                <w:rFonts w:hint="eastAsia"/>
                <w:color w:val="auto"/>
              </w:rPr>
              <w:t>등록된다</w:t>
            </w: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B45D57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물건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메뉴로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이동한다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B45D57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등록하고자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물건의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사진을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외부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파일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시스템에서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 w:rsidR="00FC46EA">
              <w:rPr>
                <w:rStyle w:val="ae"/>
                <w:rFonts w:hint="eastAsia"/>
                <w:color w:val="auto"/>
              </w:rPr>
              <w:t>불러온다</w:t>
            </w:r>
            <w:r w:rsidR="00FC46EA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68673D" w:rsidRDefault="00A07BD8" w:rsidP="005C64DE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  <w:r w:rsidRPr="00A07BD8">
              <w:rPr>
                <w:rStyle w:val="ae"/>
                <w:rFonts w:ascii="맑은 고딕" w:hAnsi="맑은 고딕" w:hint="eastAsia"/>
                <w:color w:val="auto"/>
              </w:rPr>
              <w:t>B2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FC46EA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불러온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사진을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전송한다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A07BD8" w:rsidRDefault="00A07BD8" w:rsidP="005C64DE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</w:t>
            </w:r>
            <w:r w:rsidR="00B45D57">
              <w:rPr>
                <w:rStyle w:val="ae"/>
                <w:color w:val="auto"/>
              </w:rPr>
              <w:t xml:space="preserve"> =&gt; </w:t>
            </w:r>
            <w:r w:rsidR="00B45D57">
              <w:rPr>
                <w:rStyle w:val="ae"/>
                <w:rFonts w:hint="eastAsia"/>
                <w:color w:val="auto"/>
              </w:rPr>
              <w:t>B</w:t>
            </w:r>
            <w:r w:rsidR="00B45D57">
              <w:rPr>
                <w:rStyle w:val="ae"/>
                <w:color w:val="auto"/>
              </w:rPr>
              <w:t>1 =&gt; B2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</w:p>
        </w:tc>
        <w:tc>
          <w:tcPr>
            <w:tcW w:w="919" w:type="dxa"/>
          </w:tcPr>
          <w:p w:rsidR="00A07BD8" w:rsidRDefault="00A07BD8" w:rsidP="005C64DE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5880" w:type="dxa"/>
          </w:tcPr>
          <w:p w:rsidR="00A07BD8" w:rsidRDefault="00A07BD8" w:rsidP="005C64DE">
            <w:pPr>
              <w:rPr>
                <w:rStyle w:val="ae"/>
                <w:color w:val="auto"/>
              </w:rPr>
            </w:pPr>
          </w:p>
        </w:tc>
      </w:tr>
    </w:tbl>
    <w:p w:rsidR="00A07BD8" w:rsidRDefault="00A07BD8" w:rsidP="00A07BD8"/>
    <w:p w:rsidR="00A07BD8" w:rsidRPr="00F9393B" w:rsidRDefault="00A07BD8" w:rsidP="00A07BD8">
      <w:r>
        <w:rPr>
          <w:rFonts w:hint="eastAsia"/>
        </w:rPr>
        <w:t>UC00</w:t>
      </w:r>
      <w:r>
        <w:t>2</w:t>
      </w:r>
      <w:r>
        <w:rPr>
          <w:rFonts w:hint="eastAsia"/>
        </w:rPr>
        <w:t xml:space="preserve"> : </w:t>
      </w:r>
      <w:r w:rsidR="00CE26CD" w:rsidRPr="004B5F89">
        <w:rPr>
          <w:rFonts w:ascii="맑은 고딕" w:hAnsi="맑은 고딕" w:hint="eastAsia"/>
          <w:sz w:val="18"/>
          <w:szCs w:val="18"/>
        </w:rPr>
        <w:t>물건 리스트에서 등록된 물건을 삭제한다</w:t>
      </w:r>
      <w:r w:rsidR="002D5140">
        <w:rPr>
          <w:rFonts w:ascii="맑은 고딕" w:hAnsi="맑은 고딕" w:hint="eastAsia"/>
          <w:sz w:val="18"/>
          <w:szCs w:val="18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A07BD8" w:rsidRPr="0092770A" w:rsidRDefault="00CF323A" w:rsidP="005C64DE">
            <w:pPr>
              <w:pStyle w:val="Normal0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찾을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필요가 없어진 물건을 물건 목록에 삭제함으로써,메모리를 확보한다.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  <w:r w:rsidR="00B45D57">
              <w:rPr>
                <w:rStyle w:val="ae"/>
                <w:rFonts w:hint="eastAsia"/>
                <w:color w:val="auto"/>
              </w:rPr>
              <w:t>,</w:t>
            </w:r>
            <w:r w:rsidR="00B45D57">
              <w:rPr>
                <w:rStyle w:val="ae"/>
                <w:color w:val="auto"/>
              </w:rPr>
              <w:t xml:space="preserve"> </w:t>
            </w:r>
            <w:r w:rsidR="00B45D57">
              <w:rPr>
                <w:rStyle w:val="ae"/>
                <w:rFonts w:hint="eastAsia"/>
                <w:color w:val="auto"/>
              </w:rPr>
              <w:t>로봇</w:t>
            </w:r>
            <w:r w:rsidR="00B45D57">
              <w:rPr>
                <w:rStyle w:val="ae"/>
                <w:rFonts w:hint="eastAsia"/>
                <w:color w:val="auto"/>
              </w:rPr>
              <w:t xml:space="preserve"> </w:t>
            </w:r>
            <w:r w:rsidR="00B45D57"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A07BD8" w:rsidRPr="00751DE1" w:rsidRDefault="00B45D57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로그인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로봇과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앱에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물건이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등록되어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있다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A07BD8" w:rsidRPr="00751DE1" w:rsidRDefault="00B45D57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로봇과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앱애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물건이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삭제된다</w:t>
            </w: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B45D57" w:rsidP="00B45D57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물건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메뉴로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이동한다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B45D57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삭제하고자</w:t>
            </w:r>
            <w:r w:rsidR="00FC46EA">
              <w:rPr>
                <w:rStyle w:val="ae"/>
                <w:rFonts w:hint="eastAsia"/>
                <w:color w:val="auto"/>
              </w:rPr>
              <w:t xml:space="preserve"> </w:t>
            </w:r>
            <w:r w:rsidR="00FC46EA">
              <w:rPr>
                <w:rStyle w:val="ae"/>
                <w:rFonts w:hint="eastAsia"/>
                <w:color w:val="auto"/>
              </w:rPr>
              <w:t>하는</w:t>
            </w:r>
            <w:r w:rsidR="00FC46EA">
              <w:rPr>
                <w:rStyle w:val="ae"/>
                <w:rFonts w:hint="eastAsia"/>
                <w:color w:val="auto"/>
              </w:rPr>
              <w:t xml:space="preserve"> </w:t>
            </w:r>
            <w:r w:rsidR="00FC46EA">
              <w:rPr>
                <w:rStyle w:val="ae"/>
                <w:rFonts w:hint="eastAsia"/>
                <w:color w:val="auto"/>
              </w:rPr>
              <w:t>물건을</w:t>
            </w:r>
            <w:r w:rsidR="00FC46EA">
              <w:rPr>
                <w:rStyle w:val="ae"/>
                <w:rFonts w:hint="eastAsia"/>
                <w:color w:val="auto"/>
              </w:rPr>
              <w:t xml:space="preserve"> </w:t>
            </w:r>
            <w:r w:rsidR="00FC46EA">
              <w:rPr>
                <w:rStyle w:val="ae"/>
                <w:rFonts w:hint="eastAsia"/>
                <w:color w:val="auto"/>
              </w:rPr>
              <w:t>선택한다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68673D" w:rsidRDefault="00A07BD8" w:rsidP="005C64DE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  <w:r w:rsidRPr="00A07BD8">
              <w:rPr>
                <w:rStyle w:val="ae"/>
                <w:rFonts w:ascii="맑은 고딕" w:hAnsi="맑은 고딕" w:hint="eastAsia"/>
                <w:color w:val="auto"/>
              </w:rPr>
              <w:t>B2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FC46EA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삭제하려는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물건의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전송한다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A07BD8" w:rsidRDefault="00A07BD8" w:rsidP="005C64DE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 =&gt; B1</w:t>
            </w:r>
            <w:r w:rsidR="00FC46EA">
              <w:rPr>
                <w:rStyle w:val="ae"/>
                <w:color w:val="auto"/>
              </w:rPr>
              <w:t xml:space="preserve"> =&gt; B2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</w:p>
        </w:tc>
        <w:tc>
          <w:tcPr>
            <w:tcW w:w="919" w:type="dxa"/>
          </w:tcPr>
          <w:p w:rsidR="00A07BD8" w:rsidRDefault="00A07BD8" w:rsidP="005C64DE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5880" w:type="dxa"/>
          </w:tcPr>
          <w:p w:rsidR="00A07BD8" w:rsidRDefault="00A07BD8" w:rsidP="005C64DE">
            <w:pPr>
              <w:rPr>
                <w:rStyle w:val="ae"/>
                <w:color w:val="auto"/>
              </w:rPr>
            </w:pPr>
          </w:p>
        </w:tc>
      </w:tr>
    </w:tbl>
    <w:p w:rsidR="00CE26CD" w:rsidRDefault="00CE26CD" w:rsidP="00A07BD8"/>
    <w:p w:rsidR="00A07BD8" w:rsidRPr="00F9393B" w:rsidRDefault="00A07BD8" w:rsidP="00A07BD8">
      <w:r>
        <w:rPr>
          <w:rFonts w:hint="eastAsia"/>
        </w:rPr>
        <w:t>UC00</w:t>
      </w:r>
      <w:r>
        <w:t>3</w:t>
      </w:r>
      <w:r>
        <w:rPr>
          <w:rFonts w:hint="eastAsia"/>
        </w:rPr>
        <w:t xml:space="preserve"> :</w:t>
      </w:r>
      <w:r w:rsidR="00FA68C8">
        <w:t xml:space="preserve"> </w:t>
      </w:r>
      <w:r w:rsidR="00CE26CD" w:rsidRPr="004B5F89">
        <w:rPr>
          <w:rStyle w:val="ae"/>
          <w:rFonts w:ascii="맑은 고딕" w:hAnsi="맑은 고딕" w:hint="eastAsia"/>
          <w:color w:val="auto"/>
          <w:sz w:val="18"/>
          <w:szCs w:val="18"/>
        </w:rPr>
        <w:t>등록된 물건을 선택해 물건 찾기를 요청한다.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A07BD8" w:rsidRPr="0092770A" w:rsidRDefault="00CF323A" w:rsidP="005C64DE">
            <w:pPr>
              <w:pStyle w:val="Normal0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물건 목록에 있는 물건 중 찾고자 하는 물건을 로봇에 찾아 달라고 요청한다.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A07BD8" w:rsidRPr="00751DE1" w:rsidRDefault="00FC46EA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A07BD8" w:rsidRPr="00751DE1" w:rsidRDefault="00FC46EA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로그인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물건이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등록되어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A07BD8" w:rsidRPr="00751DE1" w:rsidRDefault="00FC46EA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앱으로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화면을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본다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FC46EA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물건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찾기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메뉴를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FC46EA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찾으려는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물건을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선택한다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68673D" w:rsidRDefault="00A07BD8" w:rsidP="005C64DE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  <w:r w:rsidRPr="00A07BD8">
              <w:rPr>
                <w:rStyle w:val="ae"/>
                <w:rFonts w:ascii="맑은 고딕" w:hAnsi="맑은 고딕" w:hint="eastAsia"/>
                <w:color w:val="auto"/>
              </w:rPr>
              <w:t>B2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FC46EA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선택한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물건의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전송한다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A07BD8" w:rsidRDefault="00A07BD8" w:rsidP="005C64DE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A07BD8">
              <w:rPr>
                <w:rStyle w:val="ae"/>
                <w:rFonts w:ascii="맑은 고딕" w:hAnsi="맑은 고딕" w:hint="eastAsia"/>
                <w:color w:val="auto"/>
              </w:rPr>
              <w:t>B3</w:t>
            </w:r>
          </w:p>
        </w:tc>
        <w:tc>
          <w:tcPr>
            <w:tcW w:w="5880" w:type="dxa"/>
            <w:shd w:val="clear" w:color="auto" w:fill="auto"/>
          </w:tcPr>
          <w:p w:rsidR="00A07BD8" w:rsidRDefault="00FC46EA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탐색중인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화면을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C46EA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FC46EA" w:rsidRPr="00751DE1" w:rsidRDefault="00FC46EA" w:rsidP="005C64DE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FC46EA" w:rsidRPr="00751DE1" w:rsidRDefault="00FC46EA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</w:t>
            </w:r>
          </w:p>
        </w:tc>
        <w:tc>
          <w:tcPr>
            <w:tcW w:w="5880" w:type="dxa"/>
            <w:shd w:val="clear" w:color="auto" w:fill="auto"/>
          </w:tcPr>
          <w:p w:rsidR="00FC46EA" w:rsidRPr="00751DE1" w:rsidRDefault="00FC46EA" w:rsidP="00FC46E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사용자가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물건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탐색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종료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알림을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받는다</w:t>
            </w:r>
          </w:p>
        </w:tc>
      </w:tr>
      <w:tr w:rsidR="00FC46EA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FC46EA" w:rsidRPr="00751DE1" w:rsidRDefault="00FC46EA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FC46EA" w:rsidRPr="00751DE1" w:rsidRDefault="00FC46EA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1</w:t>
            </w:r>
          </w:p>
        </w:tc>
        <w:tc>
          <w:tcPr>
            <w:tcW w:w="5880" w:type="dxa"/>
            <w:shd w:val="clear" w:color="auto" w:fill="auto"/>
          </w:tcPr>
          <w:p w:rsidR="00FC46EA" w:rsidRPr="00751DE1" w:rsidRDefault="00FC46EA" w:rsidP="00FC46E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사용자가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물건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다시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찾기를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FC46EA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FC46EA" w:rsidRPr="00751DE1" w:rsidRDefault="00FC46EA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FC46EA" w:rsidRDefault="00FC46EA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2</w:t>
            </w:r>
          </w:p>
        </w:tc>
        <w:tc>
          <w:tcPr>
            <w:tcW w:w="5880" w:type="dxa"/>
            <w:shd w:val="clear" w:color="auto" w:fill="auto"/>
          </w:tcPr>
          <w:p w:rsidR="00FC46EA" w:rsidRDefault="00FC46EA" w:rsidP="00FC46E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로봇에게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탐색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요청을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보낸다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. </w:t>
            </w: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뒤로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가기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버튼을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선택하면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메뉴로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돌아간다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E</w:t>
            </w:r>
            <w:r>
              <w:rPr>
                <w:rStyle w:val="ae"/>
                <w:color w:val="auto"/>
              </w:rPr>
              <w:t>1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충전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신호를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전송한다</w:t>
            </w: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 =&gt; B1 =&gt; B2</w:t>
            </w:r>
            <w:r w:rsidR="00FC46EA">
              <w:rPr>
                <w:rStyle w:val="ae"/>
                <w:color w:val="auto"/>
              </w:rPr>
              <w:t xml:space="preserve"> =&gt; B3</w:t>
            </w:r>
          </w:p>
        </w:tc>
      </w:tr>
      <w:tr w:rsidR="00FC46EA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FC46EA" w:rsidRPr="00751DE1" w:rsidRDefault="00FC46EA" w:rsidP="00FC46EA">
            <w:pPr>
              <w:pStyle w:val="af"/>
            </w:pPr>
          </w:p>
        </w:tc>
        <w:tc>
          <w:tcPr>
            <w:tcW w:w="919" w:type="dxa"/>
          </w:tcPr>
          <w:p w:rsidR="00FC46EA" w:rsidRDefault="00FC46EA" w:rsidP="00FC46EA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S1</w:t>
            </w:r>
          </w:p>
        </w:tc>
        <w:tc>
          <w:tcPr>
            <w:tcW w:w="5880" w:type="dxa"/>
          </w:tcPr>
          <w:p w:rsidR="00FC46EA" w:rsidRPr="00751DE1" w:rsidRDefault="00FC46EA" w:rsidP="00FC46EA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 =&gt; B1 =&gt; B2 =&gt; B3 =&gt; A0 =&gt; A1 =&gt; A2</w:t>
            </w:r>
          </w:p>
        </w:tc>
      </w:tr>
    </w:tbl>
    <w:p w:rsidR="00A07BD8" w:rsidRDefault="00A07BD8" w:rsidP="00A07BD8"/>
    <w:p w:rsidR="00CE26CD" w:rsidRPr="00F9393B" w:rsidRDefault="00CE26CD" w:rsidP="00CE26CD">
      <w:r>
        <w:rPr>
          <w:rFonts w:hint="eastAsia"/>
        </w:rPr>
        <w:t>UC00</w:t>
      </w:r>
      <w:r>
        <w:t>4</w:t>
      </w:r>
      <w:r>
        <w:rPr>
          <w:rFonts w:hint="eastAsia"/>
        </w:rPr>
        <w:t xml:space="preserve"> : </w:t>
      </w:r>
      <w:r w:rsidRPr="004B5F89">
        <w:rPr>
          <w:rStyle w:val="ae"/>
          <w:rFonts w:ascii="맑은 고딕" w:hAnsi="맑은 고딕" w:hint="eastAsia"/>
          <w:color w:val="auto"/>
          <w:sz w:val="18"/>
          <w:szCs w:val="18"/>
        </w:rPr>
        <w:t>원하는 방향키를 눌러 로봇의 이동을 요청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CE26CD" w:rsidRPr="00751DE1" w:rsidTr="00E521AC">
        <w:tc>
          <w:tcPr>
            <w:tcW w:w="1517" w:type="dxa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CE26CD" w:rsidRPr="0092770A" w:rsidRDefault="00CF323A" w:rsidP="00E521AC">
            <w:pPr>
              <w:pStyle w:val="Normal0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방향키(상,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하,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좌,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우)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버튼을 눌러서 로봇이 이동할 수 있도록 조종을 요청(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UC007)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한다.</w:t>
            </w:r>
          </w:p>
        </w:tc>
      </w:tr>
      <w:tr w:rsidR="00CE26CD" w:rsidRPr="00751DE1" w:rsidTr="00E521AC">
        <w:tc>
          <w:tcPr>
            <w:tcW w:w="1517" w:type="dxa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CE26CD" w:rsidRPr="00751DE1" w:rsidTr="00E521AC">
        <w:tc>
          <w:tcPr>
            <w:tcW w:w="1517" w:type="dxa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CE26CD" w:rsidRPr="00751DE1" w:rsidRDefault="00CE26CD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로그인을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</w:p>
        </w:tc>
      </w:tr>
      <w:tr w:rsidR="00CE26CD" w:rsidRPr="00751DE1" w:rsidTr="00E521AC">
        <w:tc>
          <w:tcPr>
            <w:tcW w:w="1517" w:type="dxa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로봇이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움직이며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촬영하는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화면을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본다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E26CD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로봇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조종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메뉴를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원하는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방향의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누른다</w:t>
            </w: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CE26CD" w:rsidRPr="0068673D" w:rsidRDefault="00CE26CD" w:rsidP="00E521AC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  <w:r w:rsidRPr="00A07BD8">
              <w:rPr>
                <w:rStyle w:val="ae"/>
                <w:rFonts w:ascii="맑은 고딕" w:hAnsi="맑은 고딕" w:hint="eastAsia"/>
                <w:color w:val="auto"/>
              </w:rPr>
              <w:t>B2</w:t>
            </w: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해당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데이터를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전송한다</w:t>
            </w: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CE26CD" w:rsidRPr="00A07BD8" w:rsidRDefault="00CE26CD" w:rsidP="00E521A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CE26CD" w:rsidRDefault="00CE26CD" w:rsidP="00E521AC">
            <w:pPr>
              <w:rPr>
                <w:rStyle w:val="ae"/>
                <w:color w:val="auto"/>
              </w:rPr>
            </w:pPr>
          </w:p>
        </w:tc>
      </w:tr>
      <w:tr w:rsidR="00CE26CD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CE26CD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</w:p>
        </w:tc>
      </w:tr>
      <w:tr w:rsidR="00CE26CD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CE26CD" w:rsidRPr="00751DE1" w:rsidRDefault="00CE26CD" w:rsidP="00E521AC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 =&gt; B1 =&gt; B2</w:t>
            </w: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</w:p>
        </w:tc>
        <w:tc>
          <w:tcPr>
            <w:tcW w:w="919" w:type="dxa"/>
          </w:tcPr>
          <w:p w:rsidR="00CE26CD" w:rsidRDefault="00CE26CD" w:rsidP="00E521AC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5880" w:type="dxa"/>
          </w:tcPr>
          <w:p w:rsidR="00CE26CD" w:rsidRDefault="00CE26CD" w:rsidP="00E521AC">
            <w:pPr>
              <w:rPr>
                <w:rStyle w:val="ae"/>
                <w:color w:val="auto"/>
              </w:rPr>
            </w:pPr>
          </w:p>
        </w:tc>
      </w:tr>
    </w:tbl>
    <w:p w:rsidR="00CE26CD" w:rsidRDefault="00CE26CD" w:rsidP="00CE26CD"/>
    <w:p w:rsidR="00CE26CD" w:rsidRPr="00F9393B" w:rsidRDefault="00CE26CD" w:rsidP="00CE26CD">
      <w:r>
        <w:rPr>
          <w:rFonts w:hint="eastAsia"/>
        </w:rPr>
        <w:lastRenderedPageBreak/>
        <w:t>UC00</w:t>
      </w:r>
      <w:r>
        <w:t>5</w:t>
      </w:r>
      <w:r>
        <w:rPr>
          <w:rFonts w:hint="eastAsia"/>
        </w:rPr>
        <w:t xml:space="preserve"> :</w:t>
      </w:r>
      <w:r>
        <w:t xml:space="preserve"> </w:t>
      </w:r>
      <w:r w:rsidRPr="004B5F89">
        <w:rPr>
          <w:rStyle w:val="ae"/>
          <w:rFonts w:ascii="맑은 고딕" w:hAnsi="맑은 고딕" w:hint="eastAsia"/>
          <w:color w:val="auto"/>
          <w:sz w:val="18"/>
          <w:szCs w:val="18"/>
        </w:rPr>
        <w:t>아이디와 패스워드를 입력해서 회원가입을 요청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CE26CD" w:rsidRPr="00751DE1" w:rsidTr="00E521AC">
        <w:tc>
          <w:tcPr>
            <w:tcW w:w="1517" w:type="dxa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CE26CD" w:rsidRPr="00225EF0" w:rsidRDefault="00CF323A" w:rsidP="00E521AC">
            <w:pPr>
              <w:pStyle w:val="Normal0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 xml:space="preserve">로봇에 물리적으로 달려있는 버튼을 눌러서 </w:t>
            </w:r>
            <w:proofErr w:type="spellStart"/>
            <w:r>
              <w:rPr>
                <w:rStyle w:val="ae"/>
                <w:rFonts w:ascii="맑은 고딕" w:hAnsi="맑은 고딕"/>
                <w:color w:val="auto"/>
                <w:sz w:val="18"/>
              </w:rPr>
              <w:t>otp</w:t>
            </w:r>
            <w:proofErr w:type="spellEnd"/>
            <w:r>
              <w:rPr>
                <w:rStyle w:val="ae"/>
                <w:rFonts w:ascii="맑은 고딕" w:hAnsi="맑은 고딕"/>
                <w:color w:val="auto"/>
                <w:sz w:val="18"/>
              </w:rPr>
              <w:t>(One Time Pad)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를 받아서 보안을 유지한채 회원가입을 요청한다.</w:t>
            </w:r>
          </w:p>
        </w:tc>
      </w:tr>
      <w:tr w:rsidR="00CE26CD" w:rsidRPr="00751DE1" w:rsidTr="00E521AC">
        <w:tc>
          <w:tcPr>
            <w:tcW w:w="1517" w:type="dxa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CE26CD" w:rsidRPr="00751DE1" w:rsidTr="00E521AC">
        <w:tc>
          <w:tcPr>
            <w:tcW w:w="1517" w:type="dxa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CE26CD" w:rsidRPr="00751DE1" w:rsidRDefault="00CE26CD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CE26CD" w:rsidRPr="00751DE1" w:rsidTr="00E521AC">
        <w:tc>
          <w:tcPr>
            <w:tcW w:w="1517" w:type="dxa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로봇에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사용자의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전송된다</w:t>
            </w:r>
          </w:p>
        </w:tc>
      </w:tr>
      <w:tr w:rsidR="00CE26CD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메뉴를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선택한다</w:t>
            </w: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로봇의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눌러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OTP</w:t>
            </w:r>
            <w:r>
              <w:rPr>
                <w:rStyle w:val="ae"/>
                <w:rFonts w:hint="eastAsia"/>
                <w:color w:val="auto"/>
              </w:rPr>
              <w:t>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입력한다</w:t>
            </w: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CE26CD" w:rsidRPr="0068673D" w:rsidRDefault="00CE26CD" w:rsidP="00E521AC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  <w:r w:rsidRPr="00A07BD8">
              <w:rPr>
                <w:rStyle w:val="ae"/>
                <w:rFonts w:ascii="맑은 고딕" w:hAnsi="맑은 고딕" w:hint="eastAsia"/>
                <w:color w:val="auto"/>
              </w:rPr>
              <w:t>B2</w:t>
            </w: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 xml:space="preserve">OTP </w:t>
            </w:r>
            <w:r>
              <w:rPr>
                <w:rStyle w:val="ae"/>
                <w:rFonts w:hint="eastAsia"/>
                <w:color w:val="auto"/>
              </w:rPr>
              <w:t>값을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전송한다</w:t>
            </w: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CE26CD" w:rsidRPr="00A07BD8" w:rsidRDefault="00CE26CD" w:rsidP="00E521A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CE26CD" w:rsidRDefault="00CE26CD" w:rsidP="00E521AC">
            <w:pPr>
              <w:rPr>
                <w:rStyle w:val="ae"/>
                <w:color w:val="auto"/>
              </w:rPr>
            </w:pPr>
          </w:p>
        </w:tc>
      </w:tr>
      <w:tr w:rsidR="00CE26CD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CE26CD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</w:p>
        </w:tc>
      </w:tr>
      <w:tr w:rsidR="00CE26CD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CE26CD" w:rsidRPr="00751DE1" w:rsidRDefault="00CE26CD" w:rsidP="00E521AC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CE26CD" w:rsidRPr="00751DE1" w:rsidRDefault="00CE26CD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 xml:space="preserve">0 =&gt; </w:t>
            </w: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1 =&gt; B2</w:t>
            </w:r>
          </w:p>
        </w:tc>
      </w:tr>
      <w:tr w:rsidR="00CE26CD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CE26CD" w:rsidRPr="00751DE1" w:rsidRDefault="00CE26CD" w:rsidP="00E521AC">
            <w:pPr>
              <w:pStyle w:val="af"/>
            </w:pPr>
          </w:p>
        </w:tc>
        <w:tc>
          <w:tcPr>
            <w:tcW w:w="919" w:type="dxa"/>
          </w:tcPr>
          <w:p w:rsidR="00CE26CD" w:rsidRDefault="00CE26CD" w:rsidP="00E521AC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5880" w:type="dxa"/>
          </w:tcPr>
          <w:p w:rsidR="00CE26CD" w:rsidRDefault="00CE26CD" w:rsidP="00E521AC">
            <w:pPr>
              <w:rPr>
                <w:rStyle w:val="ae"/>
                <w:color w:val="auto"/>
              </w:rPr>
            </w:pPr>
          </w:p>
        </w:tc>
      </w:tr>
    </w:tbl>
    <w:p w:rsidR="00CE26CD" w:rsidRDefault="00CE26CD" w:rsidP="00CE26CD"/>
    <w:p w:rsidR="00DF0D1F" w:rsidRPr="00F9393B" w:rsidRDefault="00DF0D1F" w:rsidP="00DF0D1F">
      <w:r>
        <w:rPr>
          <w:rFonts w:hint="eastAsia"/>
        </w:rPr>
        <w:t>UC00</w:t>
      </w:r>
      <w:r>
        <w:t>6</w:t>
      </w:r>
      <w:r>
        <w:rPr>
          <w:rFonts w:hint="eastAsia"/>
        </w:rPr>
        <w:t xml:space="preserve"> : </w:t>
      </w:r>
      <w:r w:rsidRPr="004B5F89">
        <w:rPr>
          <w:rStyle w:val="ae"/>
          <w:rFonts w:ascii="맑은 고딕" w:hAnsi="맑은 고딕" w:hint="eastAsia"/>
          <w:color w:val="auto"/>
          <w:sz w:val="18"/>
          <w:szCs w:val="18"/>
        </w:rPr>
        <w:t>등록된 아이디와 패스워드를 입력하여 로그인을 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DF0D1F" w:rsidRPr="00751DE1" w:rsidTr="00E521AC">
        <w:tc>
          <w:tcPr>
            <w:tcW w:w="1517" w:type="dxa"/>
            <w:shd w:val="clear" w:color="auto" w:fill="CCCCCC"/>
            <w:vAlign w:val="center"/>
          </w:tcPr>
          <w:p w:rsidR="00DF0D1F" w:rsidRPr="00751DE1" w:rsidRDefault="00DF0D1F" w:rsidP="00E521AC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DF0D1F" w:rsidRPr="0092770A" w:rsidRDefault="00CF323A" w:rsidP="00E521AC">
            <w:pPr>
              <w:pStyle w:val="Normal0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회원가입(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UC008)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 xml:space="preserve"> 했던 아이디를 </w:t>
            </w:r>
            <w:proofErr w:type="spellStart"/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입력받아</w:t>
            </w:r>
            <w:proofErr w:type="spellEnd"/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 xml:space="preserve"> 앱 시스템에 로그인을 한다.</w:t>
            </w:r>
          </w:p>
        </w:tc>
      </w:tr>
      <w:tr w:rsidR="00DF0D1F" w:rsidRPr="00751DE1" w:rsidTr="00E521AC">
        <w:tc>
          <w:tcPr>
            <w:tcW w:w="1517" w:type="dxa"/>
            <w:shd w:val="clear" w:color="auto" w:fill="CCCCCC"/>
            <w:vAlign w:val="center"/>
          </w:tcPr>
          <w:p w:rsidR="00DF0D1F" w:rsidRPr="00751DE1" w:rsidRDefault="00DF0D1F" w:rsidP="00E521AC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DF0D1F" w:rsidRPr="00751DE1" w:rsidRDefault="00DF0D1F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DF0D1F" w:rsidRPr="00751DE1" w:rsidTr="00E521AC">
        <w:tc>
          <w:tcPr>
            <w:tcW w:w="1517" w:type="dxa"/>
            <w:shd w:val="clear" w:color="auto" w:fill="CCCCCC"/>
            <w:vAlign w:val="center"/>
          </w:tcPr>
          <w:p w:rsidR="00DF0D1F" w:rsidRPr="00751DE1" w:rsidRDefault="00DF0D1F" w:rsidP="00E521AC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DF0D1F" w:rsidRPr="00751DE1" w:rsidRDefault="00DF0D1F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완료한다</w:t>
            </w:r>
          </w:p>
        </w:tc>
      </w:tr>
      <w:tr w:rsidR="00DF0D1F" w:rsidRPr="00751DE1" w:rsidTr="00E521AC">
        <w:tc>
          <w:tcPr>
            <w:tcW w:w="1517" w:type="dxa"/>
            <w:shd w:val="clear" w:color="auto" w:fill="CCCCCC"/>
            <w:vAlign w:val="center"/>
          </w:tcPr>
          <w:p w:rsidR="00DF0D1F" w:rsidRPr="00751DE1" w:rsidRDefault="00DF0D1F" w:rsidP="00E521AC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DF0D1F" w:rsidRPr="00751DE1" w:rsidRDefault="00DF0D1F" w:rsidP="00E521AC">
            <w:pPr>
              <w:rPr>
                <w:rStyle w:val="ae"/>
                <w:color w:val="auto"/>
              </w:rPr>
            </w:pPr>
          </w:p>
        </w:tc>
      </w:tr>
      <w:tr w:rsidR="00DF0D1F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F0D1F" w:rsidRPr="00751DE1" w:rsidRDefault="00DF0D1F" w:rsidP="00E521AC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DF0D1F" w:rsidRPr="00751DE1" w:rsidRDefault="00DF0D1F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DF0D1F" w:rsidRPr="00751DE1" w:rsidRDefault="00DF0D1F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ID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입력한다</w:t>
            </w:r>
          </w:p>
        </w:tc>
      </w:tr>
      <w:tr w:rsidR="00DF0D1F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F0D1F" w:rsidRPr="00751DE1" w:rsidRDefault="00DF0D1F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F0D1F" w:rsidRPr="00751DE1" w:rsidRDefault="00DF0D1F" w:rsidP="00E521AC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DF0D1F" w:rsidRPr="00751DE1" w:rsidRDefault="00DF0D1F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입력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받은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ID</w:t>
            </w:r>
            <w:r>
              <w:rPr>
                <w:rStyle w:val="ae"/>
                <w:rFonts w:hint="eastAsia"/>
                <w:color w:val="auto"/>
              </w:rPr>
              <w:t>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회원가입시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받은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OTP</w:t>
            </w:r>
            <w:r>
              <w:rPr>
                <w:rStyle w:val="ae"/>
                <w:rFonts w:hint="eastAsia"/>
                <w:color w:val="auto"/>
              </w:rPr>
              <w:t>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전송한다</w:t>
            </w:r>
          </w:p>
        </w:tc>
      </w:tr>
      <w:tr w:rsidR="00DF0D1F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F0D1F" w:rsidRPr="00751DE1" w:rsidRDefault="00DF0D1F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F0D1F" w:rsidRPr="0068673D" w:rsidRDefault="00DF0D1F" w:rsidP="00E521AC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  <w:r w:rsidRPr="00A07BD8">
              <w:rPr>
                <w:rStyle w:val="ae"/>
                <w:rFonts w:ascii="맑은 고딕" w:hAnsi="맑은 고딕" w:hint="eastAsia"/>
                <w:color w:val="auto"/>
              </w:rPr>
              <w:t>B2</w:t>
            </w:r>
          </w:p>
        </w:tc>
        <w:tc>
          <w:tcPr>
            <w:tcW w:w="5880" w:type="dxa"/>
            <w:shd w:val="clear" w:color="auto" w:fill="auto"/>
          </w:tcPr>
          <w:p w:rsidR="00DF0D1F" w:rsidRPr="00751DE1" w:rsidRDefault="00DF0D1F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시스템으로부터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승인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여부를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수신한다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DF0D1F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F0D1F" w:rsidRPr="00751DE1" w:rsidRDefault="00DF0D1F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F0D1F" w:rsidRPr="00A07BD8" w:rsidRDefault="00DF0D1F" w:rsidP="00E521A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DF0D1F" w:rsidRDefault="00DF0D1F" w:rsidP="00E521AC">
            <w:pPr>
              <w:rPr>
                <w:rStyle w:val="ae"/>
                <w:color w:val="auto"/>
              </w:rPr>
            </w:pPr>
          </w:p>
        </w:tc>
      </w:tr>
      <w:tr w:rsidR="00DF0D1F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F0D1F" w:rsidRPr="00751DE1" w:rsidRDefault="00DF0D1F" w:rsidP="00E521AC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DF0D1F" w:rsidRPr="00751DE1" w:rsidRDefault="00DF0D1F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DF0D1F" w:rsidRPr="00751DE1" w:rsidRDefault="00DF0D1F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DF0D1F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F0D1F" w:rsidRPr="00751DE1" w:rsidRDefault="00DF0D1F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F0D1F" w:rsidRPr="00751DE1" w:rsidRDefault="00DF0D1F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DF0D1F" w:rsidRPr="00751DE1" w:rsidRDefault="00DF0D1F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DF0D1F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F0D1F" w:rsidRPr="00751DE1" w:rsidRDefault="00DF0D1F" w:rsidP="00E521AC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DF0D1F" w:rsidRPr="00751DE1" w:rsidRDefault="00DF0D1F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DF0D1F" w:rsidRPr="00751DE1" w:rsidRDefault="00DF0D1F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DF0D1F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F0D1F" w:rsidRPr="00751DE1" w:rsidRDefault="00DF0D1F" w:rsidP="00E521AC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DF0D1F" w:rsidRPr="00751DE1" w:rsidRDefault="00DF0D1F" w:rsidP="00E521AC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DF0D1F" w:rsidRPr="00751DE1" w:rsidRDefault="00DF0D1F" w:rsidP="00E521AC">
            <w:pPr>
              <w:rPr>
                <w:rStyle w:val="ae"/>
                <w:color w:val="auto"/>
              </w:rPr>
            </w:pPr>
          </w:p>
        </w:tc>
      </w:tr>
      <w:tr w:rsidR="00DF0D1F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F0D1F" w:rsidRPr="00751DE1" w:rsidRDefault="00DF0D1F" w:rsidP="00E521AC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DF0D1F" w:rsidRPr="00751DE1" w:rsidRDefault="00DF0D1F" w:rsidP="00E521AC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DF0D1F" w:rsidRPr="00751DE1" w:rsidRDefault="00DF0D1F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 =&gt; B1 =&gt; B2</w:t>
            </w:r>
          </w:p>
        </w:tc>
      </w:tr>
      <w:tr w:rsidR="00DF0D1F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F0D1F" w:rsidRPr="00751DE1" w:rsidRDefault="00DF0D1F" w:rsidP="00E521AC">
            <w:pPr>
              <w:pStyle w:val="af"/>
            </w:pPr>
          </w:p>
        </w:tc>
        <w:tc>
          <w:tcPr>
            <w:tcW w:w="919" w:type="dxa"/>
          </w:tcPr>
          <w:p w:rsidR="00DF0D1F" w:rsidRDefault="00DF0D1F" w:rsidP="00E521AC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5880" w:type="dxa"/>
          </w:tcPr>
          <w:p w:rsidR="00DF0D1F" w:rsidRDefault="00DF0D1F" w:rsidP="00E521AC">
            <w:pPr>
              <w:rPr>
                <w:rStyle w:val="ae"/>
                <w:color w:val="auto"/>
              </w:rPr>
            </w:pPr>
          </w:p>
        </w:tc>
      </w:tr>
    </w:tbl>
    <w:p w:rsidR="00CE26CD" w:rsidRDefault="00CE26CD" w:rsidP="00A07BD8"/>
    <w:p w:rsidR="00DF0D1F" w:rsidRDefault="00DF0D1F" w:rsidP="00A07BD8"/>
    <w:p w:rsidR="00A07BD8" w:rsidRPr="00F9393B" w:rsidRDefault="00A07BD8" w:rsidP="00A07BD8">
      <w:r>
        <w:rPr>
          <w:rFonts w:hint="eastAsia"/>
        </w:rPr>
        <w:lastRenderedPageBreak/>
        <w:t>UC00</w:t>
      </w:r>
      <w:r w:rsidR="00DF0D1F">
        <w:t>7</w:t>
      </w:r>
      <w:r>
        <w:rPr>
          <w:rFonts w:hint="eastAsia"/>
        </w:rPr>
        <w:t xml:space="preserve"> :</w:t>
      </w:r>
      <w:r>
        <w:t xml:space="preserve"> </w:t>
      </w:r>
      <w:r w:rsidR="00DF0D1F" w:rsidRPr="004B5F89">
        <w:rPr>
          <w:rStyle w:val="ae"/>
          <w:rFonts w:ascii="맑은 고딕" w:hAnsi="맑은 고딕" w:hint="eastAsia"/>
          <w:color w:val="auto"/>
          <w:sz w:val="18"/>
          <w:szCs w:val="18"/>
        </w:rPr>
        <w:t>등록</w:t>
      </w:r>
      <w:r w:rsidR="00DF0D1F">
        <w:rPr>
          <w:rStyle w:val="ae"/>
          <w:rFonts w:ascii="맑은 고딕" w:hAnsi="맑은 고딕" w:hint="eastAsia"/>
          <w:color w:val="auto"/>
          <w:sz w:val="18"/>
          <w:szCs w:val="18"/>
        </w:rPr>
        <w:t xml:space="preserve"> </w:t>
      </w:r>
      <w:r w:rsidR="00DF0D1F" w:rsidRPr="004B5F89">
        <w:rPr>
          <w:rStyle w:val="ae"/>
          <w:rFonts w:ascii="맑은 고딕" w:hAnsi="맑은 고딕" w:hint="eastAsia"/>
          <w:color w:val="auto"/>
          <w:sz w:val="18"/>
          <w:szCs w:val="18"/>
        </w:rPr>
        <w:t>받은 물건을 구글에 이미지 검색해서 결과를 다운받고 학습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A07BD8" w:rsidRPr="0092770A" w:rsidRDefault="00CF323A" w:rsidP="005C64DE">
            <w:pPr>
              <w:pStyle w:val="Normal0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물건 목록에 물건이 등록(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UC001)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되면,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구글에 이미지 검색을 해서,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 xml:space="preserve">나온 결과(상위 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100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개)를 다운 받아서 학습한다.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A07BD8" w:rsidRPr="00751DE1" w:rsidRDefault="00FC46EA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A07BD8" w:rsidRPr="00751DE1" w:rsidRDefault="00141D46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앱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시스템으로부터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사진을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받는다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A07BD8" w:rsidRPr="00751DE1" w:rsidRDefault="00141D46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물건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탐색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알고리즘을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학습시킨다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141D46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수신한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사진의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구글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이미지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검색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결과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상위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100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장을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다운로드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141D46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다운로드한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사진들을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데이터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셋으로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하여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물건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탐색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알고리즘을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학습시킨다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68673D" w:rsidRDefault="00A07BD8" w:rsidP="005C64DE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A07BD8" w:rsidRDefault="00A07BD8" w:rsidP="005C64DE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 =&gt; B1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</w:p>
        </w:tc>
        <w:tc>
          <w:tcPr>
            <w:tcW w:w="919" w:type="dxa"/>
          </w:tcPr>
          <w:p w:rsidR="00A07BD8" w:rsidRDefault="00A07BD8" w:rsidP="005C64DE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5880" w:type="dxa"/>
          </w:tcPr>
          <w:p w:rsidR="00A07BD8" w:rsidRDefault="00A07BD8" w:rsidP="005C64DE">
            <w:pPr>
              <w:rPr>
                <w:rStyle w:val="ae"/>
                <w:color w:val="auto"/>
              </w:rPr>
            </w:pPr>
          </w:p>
        </w:tc>
      </w:tr>
    </w:tbl>
    <w:p w:rsidR="00A07BD8" w:rsidRDefault="00A07BD8" w:rsidP="00A07BD8">
      <w:pPr>
        <w:tabs>
          <w:tab w:val="left" w:pos="3510"/>
        </w:tabs>
      </w:pPr>
    </w:p>
    <w:p w:rsidR="00D21A38" w:rsidRPr="00F9393B" w:rsidRDefault="00D21A38" w:rsidP="00D21A38">
      <w:r>
        <w:rPr>
          <w:rFonts w:hint="eastAsia"/>
        </w:rPr>
        <w:t>UC00</w:t>
      </w:r>
      <w:r>
        <w:t>8</w:t>
      </w:r>
      <w:r>
        <w:rPr>
          <w:rFonts w:hint="eastAsia"/>
        </w:rPr>
        <w:t xml:space="preserve"> : </w:t>
      </w:r>
      <w:proofErr w:type="spellStart"/>
      <w:r w:rsidR="00CF323A">
        <w:rPr>
          <w:rStyle w:val="ae"/>
          <w:rFonts w:ascii="맑은 고딕" w:hAnsi="맑은 고딕" w:hint="eastAsia"/>
          <w:color w:val="auto"/>
          <w:sz w:val="18"/>
          <w:szCs w:val="18"/>
        </w:rPr>
        <w:t>요청받은</w:t>
      </w:r>
      <w:proofErr w:type="spellEnd"/>
      <w:r w:rsidR="00CF323A">
        <w:rPr>
          <w:rStyle w:val="ae"/>
          <w:rFonts w:ascii="맑은 고딕" w:hAnsi="맑은 고딕" w:hint="eastAsia"/>
          <w:color w:val="auto"/>
          <w:sz w:val="18"/>
          <w:szCs w:val="18"/>
        </w:rPr>
        <w:t xml:space="preserve"> 방향으로 로봇이 이동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D21A38" w:rsidRPr="00751DE1" w:rsidTr="00E521AC">
        <w:tc>
          <w:tcPr>
            <w:tcW w:w="1517" w:type="dxa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D21A38" w:rsidRPr="0092770A" w:rsidRDefault="00CF323A" w:rsidP="00E521AC">
            <w:pPr>
              <w:pStyle w:val="Normal0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요청</w:t>
            </w:r>
            <w:r w:rsidR="002D5140">
              <w:rPr>
                <w:rStyle w:val="ae"/>
                <w:rFonts w:ascii="맑은 고딕" w:hAnsi="맑은 고딕" w:hint="eastAsia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받은(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UC006)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받은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방향으로 로봇이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이동한다.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이 때 동시입력은 지원하지 않는다.</w:t>
            </w:r>
          </w:p>
        </w:tc>
      </w:tr>
      <w:tr w:rsidR="00D21A38" w:rsidRPr="00751DE1" w:rsidTr="00E521AC">
        <w:tc>
          <w:tcPr>
            <w:tcW w:w="1517" w:type="dxa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D21A38" w:rsidRPr="00751DE1" w:rsidTr="00E521AC">
        <w:tc>
          <w:tcPr>
            <w:tcW w:w="1517" w:type="dxa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D21A38" w:rsidRPr="00751DE1" w:rsidRDefault="00D21A38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앱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시스템으로부터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방향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받는다</w:t>
            </w:r>
          </w:p>
        </w:tc>
      </w:tr>
      <w:tr w:rsidR="00D21A38" w:rsidRPr="00751DE1" w:rsidTr="00E521AC">
        <w:tc>
          <w:tcPr>
            <w:tcW w:w="1517" w:type="dxa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촬영한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영상을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전송한다</w:t>
            </w:r>
          </w:p>
        </w:tc>
      </w:tr>
      <w:tr w:rsidR="00D21A38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수신한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방향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정보대로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로봇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모바일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베이스를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움직인다</w:t>
            </w: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이동하는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동안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카메라로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영상을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촬영한다</w:t>
            </w: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21A38" w:rsidRPr="0068673D" w:rsidRDefault="00D21A38" w:rsidP="00E521AC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21A38" w:rsidRPr="00A07BD8" w:rsidRDefault="00D21A38" w:rsidP="00E521A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D21A38" w:rsidRDefault="00D21A38" w:rsidP="00E521AC">
            <w:pPr>
              <w:rPr>
                <w:rStyle w:val="ae"/>
                <w:color w:val="auto"/>
              </w:rPr>
            </w:pPr>
          </w:p>
        </w:tc>
      </w:tr>
      <w:tr w:rsidR="00D21A38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D21A38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</w:p>
        </w:tc>
      </w:tr>
      <w:tr w:rsidR="00D21A38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D21A38" w:rsidRPr="00751DE1" w:rsidRDefault="00D21A38" w:rsidP="00E521AC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 =&gt; B1</w:t>
            </w: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</w:p>
        </w:tc>
        <w:tc>
          <w:tcPr>
            <w:tcW w:w="919" w:type="dxa"/>
          </w:tcPr>
          <w:p w:rsidR="00D21A38" w:rsidRDefault="00D21A38" w:rsidP="00E521AC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5880" w:type="dxa"/>
          </w:tcPr>
          <w:p w:rsidR="00D21A38" w:rsidRDefault="00D21A38" w:rsidP="00E521AC">
            <w:pPr>
              <w:rPr>
                <w:rStyle w:val="ae"/>
                <w:color w:val="auto"/>
              </w:rPr>
            </w:pPr>
          </w:p>
        </w:tc>
      </w:tr>
    </w:tbl>
    <w:p w:rsidR="00CF323A" w:rsidRDefault="00CF323A" w:rsidP="00D21A38"/>
    <w:p w:rsidR="00D21A38" w:rsidRPr="00F9393B" w:rsidRDefault="00D21A38" w:rsidP="00D21A38">
      <w:r>
        <w:rPr>
          <w:rFonts w:hint="eastAsia"/>
        </w:rPr>
        <w:t>UC00</w:t>
      </w:r>
      <w:r>
        <w:t>9</w:t>
      </w:r>
      <w:r>
        <w:rPr>
          <w:rFonts w:hint="eastAsia"/>
        </w:rPr>
        <w:t xml:space="preserve"> : </w:t>
      </w:r>
      <w:r w:rsidRPr="004B5F89">
        <w:rPr>
          <w:rStyle w:val="ae"/>
          <w:rFonts w:ascii="맑은 고딕" w:hAnsi="맑은 고딕" w:hint="eastAsia"/>
          <w:color w:val="auto"/>
          <w:sz w:val="18"/>
          <w:szCs w:val="18"/>
        </w:rPr>
        <w:t>요청</w:t>
      </w:r>
      <w:r>
        <w:rPr>
          <w:rStyle w:val="ae"/>
          <w:rFonts w:ascii="맑은 고딕" w:hAnsi="맑은 고딕" w:hint="eastAsia"/>
          <w:color w:val="auto"/>
          <w:sz w:val="18"/>
          <w:szCs w:val="18"/>
        </w:rPr>
        <w:t xml:space="preserve"> </w:t>
      </w:r>
      <w:r w:rsidRPr="004B5F89">
        <w:rPr>
          <w:rStyle w:val="ae"/>
          <w:rFonts w:ascii="맑은 고딕" w:hAnsi="맑은 고딕" w:hint="eastAsia"/>
          <w:color w:val="auto"/>
          <w:sz w:val="18"/>
          <w:szCs w:val="18"/>
        </w:rPr>
        <w:t>받은 회원가입을 로봇에 등록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D21A38" w:rsidRPr="00751DE1" w:rsidTr="00E521AC">
        <w:tc>
          <w:tcPr>
            <w:tcW w:w="1517" w:type="dxa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D21A38" w:rsidRPr="0092770A" w:rsidRDefault="002D5140" w:rsidP="00E521AC">
            <w:pPr>
              <w:pStyle w:val="Normal0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회원가입(</w:t>
            </w:r>
            <w:r>
              <w:rPr>
                <w:rStyle w:val="ae"/>
                <w:rFonts w:ascii="맑은 고딕" w:hAnsi="맑은 고딕"/>
                <w:color w:val="auto"/>
                <w:sz w:val="18"/>
              </w:rPr>
              <w:t>UC008)</w:t>
            </w: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을 요청하는 사용자를 로봇 시스템에 등록한다.</w:t>
            </w:r>
          </w:p>
        </w:tc>
      </w:tr>
      <w:tr w:rsidR="00D21A38" w:rsidRPr="00751DE1" w:rsidTr="00E521AC">
        <w:tc>
          <w:tcPr>
            <w:tcW w:w="1517" w:type="dxa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D21A38" w:rsidRPr="00751DE1" w:rsidTr="00E521AC">
        <w:tc>
          <w:tcPr>
            <w:tcW w:w="1517" w:type="dxa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D21A38" w:rsidRPr="00751DE1" w:rsidRDefault="00D21A38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앱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시스템으로부터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사용자의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ID, OTP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수신한다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D21A38" w:rsidRPr="00751DE1" w:rsidTr="00E521AC">
        <w:tc>
          <w:tcPr>
            <w:tcW w:w="1517" w:type="dxa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저장된다</w:t>
            </w:r>
          </w:p>
        </w:tc>
      </w:tr>
      <w:tr w:rsidR="00D21A38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수신한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OTP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의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값을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비교하여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인증한다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O</w:t>
            </w:r>
            <w:r>
              <w:rPr>
                <w:rStyle w:val="ae"/>
                <w:color w:val="auto"/>
              </w:rPr>
              <w:t>TP</w:t>
            </w:r>
            <w:r>
              <w:rPr>
                <w:rStyle w:val="ae"/>
                <w:rFonts w:hint="eastAsia"/>
                <w:color w:val="auto"/>
              </w:rPr>
              <w:t>값이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일치하면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ID</w:t>
            </w:r>
            <w:r>
              <w:rPr>
                <w:rStyle w:val="ae"/>
                <w:rFonts w:hint="eastAsia"/>
                <w:color w:val="auto"/>
              </w:rPr>
              <w:t>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OTP</w:t>
            </w:r>
            <w:r>
              <w:rPr>
                <w:rStyle w:val="ae"/>
                <w:rFonts w:hint="eastAsia"/>
                <w:color w:val="auto"/>
              </w:rPr>
              <w:t>값을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해시화해서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저장한다</w:t>
            </w: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21A38" w:rsidRPr="0068673D" w:rsidRDefault="00D21A38" w:rsidP="00E521AC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21A38" w:rsidRPr="00A07BD8" w:rsidRDefault="00D21A38" w:rsidP="00E521A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D21A38" w:rsidRDefault="00D21A38" w:rsidP="00E521AC">
            <w:pPr>
              <w:rPr>
                <w:rStyle w:val="ae"/>
                <w:color w:val="auto"/>
              </w:rPr>
            </w:pPr>
          </w:p>
        </w:tc>
      </w:tr>
      <w:tr w:rsidR="00D21A38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D21A38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O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TP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의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값이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다르면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잘못된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앱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입력이라는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알림을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보낸다</w:t>
            </w: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</w:p>
        </w:tc>
      </w:tr>
      <w:tr w:rsidR="00D21A38" w:rsidRPr="00751DE1" w:rsidTr="00E521AC">
        <w:tc>
          <w:tcPr>
            <w:tcW w:w="1517" w:type="dxa"/>
            <w:vMerge w:val="restart"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D21A38" w:rsidRPr="00751DE1" w:rsidRDefault="00D21A38" w:rsidP="00E521AC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D21A38" w:rsidRPr="00751DE1" w:rsidRDefault="00D21A38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 =&gt; B1</w:t>
            </w:r>
          </w:p>
        </w:tc>
      </w:tr>
      <w:tr w:rsidR="00D21A38" w:rsidRPr="00751DE1" w:rsidTr="00E521AC">
        <w:tc>
          <w:tcPr>
            <w:tcW w:w="1517" w:type="dxa"/>
            <w:vMerge/>
            <w:shd w:val="clear" w:color="auto" w:fill="CCCCCC"/>
            <w:vAlign w:val="center"/>
          </w:tcPr>
          <w:p w:rsidR="00D21A38" w:rsidRPr="00751DE1" w:rsidRDefault="00D21A38" w:rsidP="00E521AC">
            <w:pPr>
              <w:pStyle w:val="af"/>
            </w:pPr>
          </w:p>
        </w:tc>
        <w:tc>
          <w:tcPr>
            <w:tcW w:w="919" w:type="dxa"/>
          </w:tcPr>
          <w:p w:rsidR="00D21A38" w:rsidRDefault="00D21A38" w:rsidP="00E521AC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S1</w:t>
            </w:r>
          </w:p>
        </w:tc>
        <w:tc>
          <w:tcPr>
            <w:tcW w:w="5880" w:type="dxa"/>
          </w:tcPr>
          <w:p w:rsidR="00D21A38" w:rsidRDefault="00D21A38" w:rsidP="00E521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 =&gt; E0</w:t>
            </w:r>
          </w:p>
        </w:tc>
      </w:tr>
    </w:tbl>
    <w:p w:rsidR="00D21A38" w:rsidRDefault="00D21A38" w:rsidP="00A07BD8">
      <w:pPr>
        <w:tabs>
          <w:tab w:val="left" w:pos="3510"/>
        </w:tabs>
      </w:pPr>
    </w:p>
    <w:p w:rsidR="00A07BD8" w:rsidRPr="00F9393B" w:rsidRDefault="00D21A38" w:rsidP="00A07BD8">
      <w:r>
        <w:rPr>
          <w:rFonts w:hint="eastAsia"/>
        </w:rPr>
        <w:t>UC0</w:t>
      </w:r>
      <w:r>
        <w:t>10</w:t>
      </w:r>
      <w:r w:rsidR="00A07BD8">
        <w:rPr>
          <w:rFonts w:hint="eastAsia"/>
        </w:rPr>
        <w:t xml:space="preserve"> : </w:t>
      </w:r>
      <w:proofErr w:type="spellStart"/>
      <w:r w:rsidRPr="004B5F89">
        <w:rPr>
          <w:rStyle w:val="ae"/>
          <w:rFonts w:ascii="맑은 고딕" w:hAnsi="맑은 고딕" w:hint="eastAsia"/>
          <w:color w:val="auto"/>
          <w:sz w:val="18"/>
          <w:szCs w:val="18"/>
        </w:rPr>
        <w:t>요청받은</w:t>
      </w:r>
      <w:proofErr w:type="spellEnd"/>
      <w:r w:rsidRPr="004B5F89">
        <w:rPr>
          <w:rStyle w:val="ae"/>
          <w:rFonts w:ascii="맑은 고딕" w:hAnsi="맑은 고딕" w:hint="eastAsia"/>
          <w:color w:val="auto"/>
          <w:sz w:val="18"/>
          <w:szCs w:val="18"/>
        </w:rPr>
        <w:t xml:space="preserve"> 물건을 찾기 시작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2D5140" w:rsidRPr="00751DE1" w:rsidTr="005C64DE">
        <w:tc>
          <w:tcPr>
            <w:tcW w:w="1517" w:type="dxa"/>
            <w:shd w:val="clear" w:color="auto" w:fill="CCCCCC"/>
            <w:vAlign w:val="center"/>
          </w:tcPr>
          <w:p w:rsidR="002D5140" w:rsidRPr="00751DE1" w:rsidRDefault="002D5140" w:rsidP="002D5140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2D5140" w:rsidRPr="00636F9B" w:rsidRDefault="002D5140" w:rsidP="002D5140">
            <w:pPr>
              <w:rPr>
                <w:rStyle w:val="ae"/>
                <w:rFonts w:ascii="맑은 고딕" w:hAnsi="맑은 고딕"/>
                <w:color w:val="auto"/>
                <w:sz w:val="18"/>
                <w:szCs w:val="18"/>
              </w:rPr>
            </w:pPr>
            <w:proofErr w:type="spellStart"/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>요청받은</w:t>
            </w:r>
            <w:proofErr w:type="spellEnd"/>
            <w:r w:rsidRPr="004B5F89">
              <w:rPr>
                <w:rStyle w:val="ae"/>
                <w:rFonts w:ascii="맑은 고딕" w:hAnsi="맑은 고딕" w:hint="eastAsia"/>
                <w:color w:val="auto"/>
                <w:sz w:val="18"/>
                <w:szCs w:val="18"/>
              </w:rPr>
              <w:t xml:space="preserve"> 물건을 찾기 시작한다.</w:t>
            </w:r>
          </w:p>
        </w:tc>
      </w:tr>
      <w:tr w:rsidR="002D5140" w:rsidRPr="00751DE1" w:rsidTr="005C64DE">
        <w:tc>
          <w:tcPr>
            <w:tcW w:w="1517" w:type="dxa"/>
            <w:shd w:val="clear" w:color="auto" w:fill="CCCCCC"/>
            <w:vAlign w:val="center"/>
          </w:tcPr>
          <w:p w:rsidR="002D5140" w:rsidRPr="00751DE1" w:rsidRDefault="002D5140" w:rsidP="002D5140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2D5140" w:rsidRPr="00751DE1" w:rsidRDefault="002D5140" w:rsidP="002D5140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2D5140" w:rsidRPr="00751DE1" w:rsidTr="005C64DE">
        <w:tc>
          <w:tcPr>
            <w:tcW w:w="1517" w:type="dxa"/>
            <w:shd w:val="clear" w:color="auto" w:fill="CCCCCC"/>
            <w:vAlign w:val="center"/>
          </w:tcPr>
          <w:p w:rsidR="002D5140" w:rsidRPr="00751DE1" w:rsidRDefault="002D5140" w:rsidP="002D5140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2D5140" w:rsidRPr="00751DE1" w:rsidRDefault="002D5140" w:rsidP="002D5140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앱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시스템으로부터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물건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탐색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요청을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받는다</w:t>
            </w:r>
          </w:p>
        </w:tc>
      </w:tr>
      <w:tr w:rsidR="002D5140" w:rsidRPr="00751DE1" w:rsidTr="005C64DE">
        <w:tc>
          <w:tcPr>
            <w:tcW w:w="1517" w:type="dxa"/>
            <w:shd w:val="clear" w:color="auto" w:fill="CCCCCC"/>
            <w:vAlign w:val="center"/>
          </w:tcPr>
          <w:p w:rsidR="002D5140" w:rsidRPr="00751DE1" w:rsidRDefault="002D5140" w:rsidP="002D5140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2D5140" w:rsidRPr="00751DE1" w:rsidRDefault="002D5140" w:rsidP="002D5140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물건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탐색을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</w:p>
        </w:tc>
      </w:tr>
      <w:tr w:rsidR="002D5140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2D5140" w:rsidRPr="00751DE1" w:rsidRDefault="002D5140" w:rsidP="002D5140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2D5140" w:rsidRPr="00751DE1" w:rsidRDefault="002D5140" w:rsidP="002D5140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</w:t>
            </w:r>
          </w:p>
        </w:tc>
        <w:tc>
          <w:tcPr>
            <w:tcW w:w="5880" w:type="dxa"/>
            <w:shd w:val="clear" w:color="auto" w:fill="auto"/>
          </w:tcPr>
          <w:p w:rsidR="002D5140" w:rsidRPr="00751DE1" w:rsidRDefault="002D5140" w:rsidP="002D5140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로봇이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이동하며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사진을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찍으면서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지도를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갱신한다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2D5140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2D5140" w:rsidRPr="00751DE1" w:rsidRDefault="002D5140" w:rsidP="002D514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2D5140" w:rsidRPr="00751DE1" w:rsidRDefault="002D5140" w:rsidP="002D5140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1</w:t>
            </w:r>
          </w:p>
        </w:tc>
        <w:tc>
          <w:tcPr>
            <w:tcW w:w="5880" w:type="dxa"/>
            <w:shd w:val="clear" w:color="auto" w:fill="auto"/>
          </w:tcPr>
          <w:p w:rsidR="002D5140" w:rsidRPr="00751DE1" w:rsidRDefault="002D5140" w:rsidP="002D5140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찍은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사진을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물건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탐색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알고리즘에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입력한다</w:t>
            </w:r>
          </w:p>
        </w:tc>
      </w:tr>
      <w:tr w:rsidR="002D5140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2D5140" w:rsidRPr="00751DE1" w:rsidRDefault="002D5140" w:rsidP="002D514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2D5140" w:rsidRPr="00C94399" w:rsidRDefault="002D5140" w:rsidP="002D5140">
            <w:pPr>
              <w:rPr>
                <w:rStyle w:val="ae"/>
                <w:color w:val="auto"/>
              </w:rPr>
            </w:pPr>
            <w:r w:rsidRPr="00C94399">
              <w:rPr>
                <w:rStyle w:val="ae"/>
                <w:rFonts w:hint="eastAsia"/>
                <w:color w:val="auto"/>
              </w:rPr>
              <w:t>B</w:t>
            </w:r>
            <w:r w:rsidRPr="00C94399">
              <w:rPr>
                <w:rStyle w:val="ae"/>
                <w:color w:val="auto"/>
              </w:rPr>
              <w:t>2</w:t>
            </w:r>
          </w:p>
        </w:tc>
        <w:tc>
          <w:tcPr>
            <w:tcW w:w="5880" w:type="dxa"/>
            <w:shd w:val="clear" w:color="auto" w:fill="auto"/>
          </w:tcPr>
          <w:p w:rsidR="002D5140" w:rsidRPr="00751DE1" w:rsidRDefault="002D5140" w:rsidP="002D5140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탐색에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성공하면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알림을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전송한다</w:t>
            </w:r>
          </w:p>
        </w:tc>
      </w:tr>
      <w:tr w:rsidR="002D5140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2D5140" w:rsidRPr="00751DE1" w:rsidRDefault="002D5140" w:rsidP="002D514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2D5140" w:rsidRPr="00A07BD8" w:rsidRDefault="002D5140" w:rsidP="002D5140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2D5140" w:rsidRDefault="002D5140" w:rsidP="002D5140">
            <w:pPr>
              <w:rPr>
                <w:rStyle w:val="ae"/>
                <w:color w:val="auto"/>
              </w:rPr>
            </w:pPr>
          </w:p>
        </w:tc>
      </w:tr>
      <w:tr w:rsidR="002D5140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2D5140" w:rsidRPr="00751DE1" w:rsidRDefault="002D5140" w:rsidP="002D514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2D5140" w:rsidRPr="00A07BD8" w:rsidRDefault="002D5140" w:rsidP="002D5140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2D5140" w:rsidRDefault="002D5140" w:rsidP="002D5140">
            <w:pPr>
              <w:rPr>
                <w:rStyle w:val="ae"/>
                <w:color w:val="auto"/>
              </w:rPr>
            </w:pPr>
          </w:p>
        </w:tc>
      </w:tr>
      <w:tr w:rsidR="002D5140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2D5140" w:rsidRPr="00751DE1" w:rsidRDefault="002D5140" w:rsidP="002D5140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2D5140" w:rsidRPr="00751DE1" w:rsidRDefault="002D5140" w:rsidP="002D5140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2D5140" w:rsidRPr="00751DE1" w:rsidRDefault="002D5140" w:rsidP="002D5140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2D5140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2D5140" w:rsidRPr="00751DE1" w:rsidRDefault="002D5140" w:rsidP="002D514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2D5140" w:rsidRPr="00751DE1" w:rsidRDefault="002D5140" w:rsidP="002D5140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2D5140" w:rsidRPr="00751DE1" w:rsidRDefault="002D5140" w:rsidP="002D5140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2D5140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2D5140" w:rsidRPr="00751DE1" w:rsidRDefault="002D5140" w:rsidP="002D5140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2D5140" w:rsidRPr="00751DE1" w:rsidRDefault="002D5140" w:rsidP="002D5140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2D5140" w:rsidRPr="00751DE1" w:rsidRDefault="002D5140" w:rsidP="002D5140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2D5140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2D5140" w:rsidRPr="00751DE1" w:rsidRDefault="002D5140" w:rsidP="002D5140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2D5140" w:rsidRPr="00751DE1" w:rsidRDefault="002D5140" w:rsidP="002D5140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2D5140" w:rsidRPr="00751DE1" w:rsidRDefault="002D5140" w:rsidP="002D5140">
            <w:pPr>
              <w:rPr>
                <w:rStyle w:val="ae"/>
                <w:color w:val="auto"/>
              </w:rPr>
            </w:pPr>
          </w:p>
        </w:tc>
      </w:tr>
      <w:tr w:rsidR="002D5140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2D5140" w:rsidRPr="00751DE1" w:rsidRDefault="002D5140" w:rsidP="002D5140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2D5140" w:rsidRPr="00751DE1" w:rsidRDefault="002D5140" w:rsidP="002D5140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2D5140" w:rsidRPr="00751DE1" w:rsidRDefault="002D5140" w:rsidP="002D5140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 =&gt; B1 =&gt; B2</w:t>
            </w:r>
          </w:p>
        </w:tc>
      </w:tr>
      <w:tr w:rsidR="002D5140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2D5140" w:rsidRPr="00751DE1" w:rsidRDefault="002D5140" w:rsidP="002D5140">
            <w:pPr>
              <w:pStyle w:val="af"/>
            </w:pPr>
          </w:p>
        </w:tc>
        <w:tc>
          <w:tcPr>
            <w:tcW w:w="919" w:type="dxa"/>
          </w:tcPr>
          <w:p w:rsidR="002D5140" w:rsidRDefault="002D5140" w:rsidP="002D5140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S1</w:t>
            </w:r>
          </w:p>
        </w:tc>
        <w:tc>
          <w:tcPr>
            <w:tcW w:w="5880" w:type="dxa"/>
          </w:tcPr>
          <w:p w:rsidR="002D5140" w:rsidRDefault="002D5140" w:rsidP="002D5140">
            <w:pPr>
              <w:rPr>
                <w:rStyle w:val="ae"/>
                <w:color w:val="auto"/>
              </w:rPr>
            </w:pPr>
          </w:p>
        </w:tc>
      </w:tr>
    </w:tbl>
    <w:p w:rsidR="00F40F79" w:rsidRDefault="00F40F79" w:rsidP="00A07BD8">
      <w:pPr>
        <w:tabs>
          <w:tab w:val="left" w:pos="3510"/>
        </w:tabs>
      </w:pPr>
    </w:p>
    <w:p w:rsidR="00DB6B0A" w:rsidRDefault="00DB6B0A" w:rsidP="00A07BD8">
      <w:pPr>
        <w:tabs>
          <w:tab w:val="left" w:pos="3510"/>
        </w:tabs>
        <w:rPr>
          <w:rFonts w:hint="eastAsia"/>
        </w:rPr>
      </w:pPr>
    </w:p>
    <w:p w:rsidR="00852721" w:rsidRPr="006208E9" w:rsidRDefault="00852721" w:rsidP="00852721">
      <w:pPr>
        <w:rPr>
          <w:rFonts w:ascii="맑은 고딕" w:hAnsi="맑은 고딕" w:hint="eastAsia"/>
          <w:sz w:val="18"/>
          <w:szCs w:val="18"/>
        </w:rPr>
      </w:pPr>
      <w:proofErr w:type="gramStart"/>
      <w:r>
        <w:rPr>
          <w:rFonts w:hint="eastAsia"/>
        </w:rPr>
        <w:t>UC0</w:t>
      </w:r>
      <w:r>
        <w:t>11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 w:rsidR="006208E9">
        <w:rPr>
          <w:rStyle w:val="ae"/>
          <w:rFonts w:ascii="맑은 고딕" w:hAnsi="맑은 고딕" w:hint="eastAsia"/>
          <w:color w:val="auto"/>
          <w:sz w:val="18"/>
          <w:szCs w:val="18"/>
        </w:rPr>
        <w:t>요청받은</w:t>
      </w:r>
      <w:proofErr w:type="spellEnd"/>
      <w:r w:rsidR="006208E9">
        <w:rPr>
          <w:rStyle w:val="ae"/>
          <w:rFonts w:ascii="맑은 고딕" w:hAnsi="맑은 고딕" w:hint="eastAsia"/>
          <w:color w:val="auto"/>
          <w:sz w:val="18"/>
          <w:szCs w:val="18"/>
        </w:rPr>
        <w:t xml:space="preserve"> 사용자의 로그인 정보를 확인한다.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6208E9" w:rsidRPr="00751DE1" w:rsidTr="002A6C6A">
        <w:tc>
          <w:tcPr>
            <w:tcW w:w="1517" w:type="dxa"/>
            <w:shd w:val="clear" w:color="auto" w:fill="CCCCCC"/>
            <w:vAlign w:val="center"/>
          </w:tcPr>
          <w:p w:rsidR="006208E9" w:rsidRPr="00751DE1" w:rsidRDefault="006208E9" w:rsidP="006208E9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6208E9" w:rsidRDefault="006208E9" w:rsidP="006208E9">
            <w:pPr>
              <w:rPr>
                <w:rStyle w:val="ae"/>
                <w:rFonts w:ascii="맑은 고딕" w:hAnsi="맑은 고딕"/>
                <w:color w:val="auto"/>
                <w:sz w:val="18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 w:val="18"/>
              </w:rPr>
              <w:t>앱 시스템에서 보내온 로그인 정보를 확인하여 사용자 인증을 한다.</w:t>
            </w:r>
          </w:p>
        </w:tc>
      </w:tr>
      <w:tr w:rsidR="006208E9" w:rsidRPr="00751DE1" w:rsidTr="002A6C6A">
        <w:tc>
          <w:tcPr>
            <w:tcW w:w="1517" w:type="dxa"/>
            <w:shd w:val="clear" w:color="auto" w:fill="CCCCCC"/>
            <w:vAlign w:val="center"/>
          </w:tcPr>
          <w:p w:rsidR="006208E9" w:rsidRPr="00751DE1" w:rsidRDefault="006208E9" w:rsidP="006208E9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6208E9" w:rsidRPr="00751DE1" w:rsidRDefault="006208E9" w:rsidP="006208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6208E9" w:rsidRPr="00751DE1" w:rsidTr="002A6C6A">
        <w:tc>
          <w:tcPr>
            <w:tcW w:w="1517" w:type="dxa"/>
            <w:shd w:val="clear" w:color="auto" w:fill="CCCCCC"/>
            <w:vAlign w:val="center"/>
          </w:tcPr>
          <w:p w:rsidR="006208E9" w:rsidRPr="00751DE1" w:rsidRDefault="006208E9" w:rsidP="006208E9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6208E9" w:rsidRPr="00751DE1" w:rsidRDefault="006208E9" w:rsidP="006208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6208E9" w:rsidRPr="00751DE1" w:rsidTr="002A6C6A">
        <w:tc>
          <w:tcPr>
            <w:tcW w:w="1517" w:type="dxa"/>
            <w:shd w:val="clear" w:color="auto" w:fill="CCCCCC"/>
            <w:vAlign w:val="center"/>
          </w:tcPr>
          <w:p w:rsidR="006208E9" w:rsidRPr="00751DE1" w:rsidRDefault="006208E9" w:rsidP="006208E9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6208E9" w:rsidRPr="00751DE1" w:rsidRDefault="006208E9" w:rsidP="006208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해당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앱의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데이터를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받는다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6208E9" w:rsidRPr="00751DE1" w:rsidTr="002A6C6A">
        <w:tc>
          <w:tcPr>
            <w:tcW w:w="1517" w:type="dxa"/>
            <w:vMerge w:val="restart"/>
            <w:shd w:val="clear" w:color="auto" w:fill="CCCCCC"/>
            <w:vAlign w:val="center"/>
          </w:tcPr>
          <w:p w:rsidR="006208E9" w:rsidRPr="00751DE1" w:rsidRDefault="006208E9" w:rsidP="006208E9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6208E9" w:rsidRPr="00751DE1" w:rsidRDefault="006208E9" w:rsidP="006208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6208E9" w:rsidRPr="00751DE1" w:rsidRDefault="006208E9" w:rsidP="006208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받아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6208E9" w:rsidRPr="00751DE1" w:rsidTr="002A6C6A">
        <w:tc>
          <w:tcPr>
            <w:tcW w:w="1517" w:type="dxa"/>
            <w:vMerge/>
            <w:shd w:val="clear" w:color="auto" w:fill="CCCCCC"/>
            <w:vAlign w:val="center"/>
          </w:tcPr>
          <w:p w:rsidR="006208E9" w:rsidRPr="00751DE1" w:rsidRDefault="006208E9" w:rsidP="006208E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6208E9" w:rsidRPr="00751DE1" w:rsidRDefault="006208E9" w:rsidP="006208E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6208E9" w:rsidRPr="00751DE1" w:rsidRDefault="006208E9" w:rsidP="006208E9">
            <w:pPr>
              <w:rPr>
                <w:rStyle w:val="ae"/>
                <w:color w:val="auto"/>
              </w:rPr>
            </w:pPr>
          </w:p>
        </w:tc>
      </w:tr>
      <w:tr w:rsidR="006208E9" w:rsidRPr="00751DE1" w:rsidTr="002A6C6A">
        <w:tc>
          <w:tcPr>
            <w:tcW w:w="1517" w:type="dxa"/>
            <w:vMerge/>
            <w:shd w:val="clear" w:color="auto" w:fill="CCCCCC"/>
            <w:vAlign w:val="center"/>
          </w:tcPr>
          <w:p w:rsidR="006208E9" w:rsidRPr="00751DE1" w:rsidRDefault="006208E9" w:rsidP="006208E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6208E9" w:rsidRPr="0068673D" w:rsidRDefault="006208E9" w:rsidP="006208E9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</w:p>
        </w:tc>
        <w:tc>
          <w:tcPr>
            <w:tcW w:w="5880" w:type="dxa"/>
            <w:shd w:val="clear" w:color="auto" w:fill="auto"/>
          </w:tcPr>
          <w:p w:rsidR="006208E9" w:rsidRPr="00751DE1" w:rsidRDefault="006208E9" w:rsidP="006208E9">
            <w:pPr>
              <w:rPr>
                <w:rStyle w:val="ae"/>
                <w:color w:val="auto"/>
              </w:rPr>
            </w:pPr>
          </w:p>
        </w:tc>
      </w:tr>
      <w:tr w:rsidR="006208E9" w:rsidRPr="00751DE1" w:rsidTr="002A6C6A">
        <w:tc>
          <w:tcPr>
            <w:tcW w:w="1517" w:type="dxa"/>
            <w:vMerge/>
            <w:shd w:val="clear" w:color="auto" w:fill="CCCCCC"/>
            <w:vAlign w:val="center"/>
          </w:tcPr>
          <w:p w:rsidR="006208E9" w:rsidRPr="00751DE1" w:rsidRDefault="006208E9" w:rsidP="006208E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6208E9" w:rsidRPr="00A07BD8" w:rsidRDefault="006208E9" w:rsidP="006208E9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6208E9" w:rsidRDefault="006208E9" w:rsidP="006208E9">
            <w:pPr>
              <w:rPr>
                <w:rStyle w:val="ae"/>
                <w:color w:val="auto"/>
              </w:rPr>
            </w:pPr>
          </w:p>
        </w:tc>
      </w:tr>
      <w:tr w:rsidR="006208E9" w:rsidRPr="00751DE1" w:rsidTr="002A6C6A">
        <w:tc>
          <w:tcPr>
            <w:tcW w:w="1517" w:type="dxa"/>
            <w:vMerge w:val="restart"/>
            <w:shd w:val="clear" w:color="auto" w:fill="CCCCCC"/>
            <w:vAlign w:val="center"/>
          </w:tcPr>
          <w:p w:rsidR="006208E9" w:rsidRPr="00751DE1" w:rsidRDefault="006208E9" w:rsidP="006208E9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6208E9" w:rsidRPr="00751DE1" w:rsidRDefault="006208E9" w:rsidP="006208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6208E9" w:rsidRPr="00751DE1" w:rsidRDefault="006208E9" w:rsidP="006208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6208E9" w:rsidRPr="00751DE1" w:rsidTr="002A6C6A">
        <w:tc>
          <w:tcPr>
            <w:tcW w:w="1517" w:type="dxa"/>
            <w:vMerge/>
            <w:shd w:val="clear" w:color="auto" w:fill="CCCCCC"/>
            <w:vAlign w:val="center"/>
          </w:tcPr>
          <w:p w:rsidR="006208E9" w:rsidRPr="00751DE1" w:rsidRDefault="006208E9" w:rsidP="006208E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6208E9" w:rsidRPr="00751DE1" w:rsidRDefault="006208E9" w:rsidP="006208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6208E9" w:rsidRPr="00751DE1" w:rsidRDefault="006208E9" w:rsidP="006208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6208E9" w:rsidRPr="00751DE1" w:rsidTr="002A6C6A">
        <w:tc>
          <w:tcPr>
            <w:tcW w:w="1517" w:type="dxa"/>
            <w:vMerge w:val="restart"/>
            <w:shd w:val="clear" w:color="auto" w:fill="CCCCCC"/>
            <w:vAlign w:val="center"/>
          </w:tcPr>
          <w:p w:rsidR="006208E9" w:rsidRPr="00751DE1" w:rsidRDefault="006208E9" w:rsidP="006208E9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6208E9" w:rsidRPr="00751DE1" w:rsidRDefault="006208E9" w:rsidP="006208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6208E9" w:rsidRPr="00751DE1" w:rsidRDefault="006208E9" w:rsidP="006208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6208E9" w:rsidRPr="00751DE1" w:rsidTr="002A6C6A">
        <w:tc>
          <w:tcPr>
            <w:tcW w:w="1517" w:type="dxa"/>
            <w:vMerge/>
            <w:shd w:val="clear" w:color="auto" w:fill="CCCCCC"/>
            <w:vAlign w:val="center"/>
          </w:tcPr>
          <w:p w:rsidR="006208E9" w:rsidRPr="00751DE1" w:rsidRDefault="006208E9" w:rsidP="006208E9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6208E9" w:rsidRPr="00751DE1" w:rsidRDefault="006208E9" w:rsidP="006208E9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6208E9" w:rsidRPr="00751DE1" w:rsidRDefault="006208E9" w:rsidP="006208E9">
            <w:pPr>
              <w:rPr>
                <w:rStyle w:val="ae"/>
                <w:color w:val="auto"/>
              </w:rPr>
            </w:pPr>
          </w:p>
        </w:tc>
      </w:tr>
      <w:tr w:rsidR="006208E9" w:rsidRPr="00751DE1" w:rsidTr="002A6C6A">
        <w:tc>
          <w:tcPr>
            <w:tcW w:w="1517" w:type="dxa"/>
            <w:vMerge w:val="restart"/>
            <w:shd w:val="clear" w:color="auto" w:fill="CCCCCC"/>
            <w:vAlign w:val="center"/>
          </w:tcPr>
          <w:p w:rsidR="006208E9" w:rsidRPr="00751DE1" w:rsidRDefault="006208E9" w:rsidP="006208E9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6208E9" w:rsidRPr="00751DE1" w:rsidRDefault="006208E9" w:rsidP="006208E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6208E9" w:rsidRPr="00751DE1" w:rsidRDefault="006208E9" w:rsidP="006208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</w:t>
            </w:r>
          </w:p>
        </w:tc>
      </w:tr>
      <w:tr w:rsidR="006208E9" w:rsidRPr="00751DE1" w:rsidTr="002A6C6A">
        <w:tc>
          <w:tcPr>
            <w:tcW w:w="1517" w:type="dxa"/>
            <w:vMerge/>
            <w:shd w:val="clear" w:color="auto" w:fill="CCCCCC"/>
            <w:vAlign w:val="center"/>
          </w:tcPr>
          <w:p w:rsidR="006208E9" w:rsidRPr="00751DE1" w:rsidRDefault="006208E9" w:rsidP="006208E9">
            <w:pPr>
              <w:pStyle w:val="af"/>
            </w:pPr>
          </w:p>
        </w:tc>
        <w:tc>
          <w:tcPr>
            <w:tcW w:w="919" w:type="dxa"/>
          </w:tcPr>
          <w:p w:rsidR="006208E9" w:rsidRDefault="006208E9" w:rsidP="006208E9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5880" w:type="dxa"/>
          </w:tcPr>
          <w:p w:rsidR="006208E9" w:rsidRDefault="006208E9" w:rsidP="006208E9">
            <w:pPr>
              <w:rPr>
                <w:rStyle w:val="ae"/>
                <w:color w:val="auto"/>
              </w:rPr>
            </w:pPr>
          </w:p>
        </w:tc>
      </w:tr>
    </w:tbl>
    <w:p w:rsidR="00852721" w:rsidRDefault="00852721" w:rsidP="00A07BD8">
      <w:pPr>
        <w:tabs>
          <w:tab w:val="left" w:pos="3510"/>
        </w:tabs>
        <w:rPr>
          <w:rFonts w:hint="eastAsia"/>
        </w:rPr>
      </w:pPr>
    </w:p>
    <w:p w:rsidR="00A07BD8" w:rsidRPr="00F9393B" w:rsidRDefault="00A07BD8" w:rsidP="00A07BD8">
      <w:proofErr w:type="gramStart"/>
      <w:r>
        <w:rPr>
          <w:rFonts w:hint="eastAsia"/>
        </w:rPr>
        <w:t>UC0</w:t>
      </w:r>
      <w:r w:rsidR="00D21A38">
        <w:t>1</w:t>
      </w:r>
      <w:r w:rsidR="00852721">
        <w:t>2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잔량을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A07BD8" w:rsidRPr="0092770A" w:rsidRDefault="00A07BD8" w:rsidP="005C64DE">
            <w:pPr>
              <w:pStyle w:val="Normal0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Cs w:val="20"/>
              </w:rPr>
              <w:t>남은 배터리 잔량을 확인한다.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충전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A07BD8" w:rsidRPr="00751DE1" w:rsidRDefault="00A07BD8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충전을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요청한다</w:t>
            </w: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충전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로봇의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배터리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잔량을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확인한다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68673D" w:rsidRDefault="00A07BD8" w:rsidP="005C64DE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A07BD8" w:rsidRDefault="00A07BD8" w:rsidP="005C64DE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</w:p>
        </w:tc>
        <w:tc>
          <w:tcPr>
            <w:tcW w:w="919" w:type="dxa"/>
          </w:tcPr>
          <w:p w:rsidR="00A07BD8" w:rsidRDefault="00A07BD8" w:rsidP="005C64DE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5880" w:type="dxa"/>
          </w:tcPr>
          <w:p w:rsidR="00A07BD8" w:rsidRDefault="00A07BD8" w:rsidP="005C64DE">
            <w:pPr>
              <w:rPr>
                <w:rStyle w:val="ae"/>
                <w:color w:val="auto"/>
              </w:rPr>
            </w:pPr>
          </w:p>
        </w:tc>
      </w:tr>
    </w:tbl>
    <w:p w:rsidR="00A07BD8" w:rsidRDefault="00A07BD8" w:rsidP="00A07BD8">
      <w:pPr>
        <w:tabs>
          <w:tab w:val="left" w:pos="3510"/>
        </w:tabs>
      </w:pPr>
    </w:p>
    <w:p w:rsidR="00DB6B0A" w:rsidRDefault="00DB6B0A" w:rsidP="00A07BD8">
      <w:pPr>
        <w:tabs>
          <w:tab w:val="left" w:pos="3510"/>
        </w:tabs>
      </w:pPr>
    </w:p>
    <w:p w:rsidR="00DB6B0A" w:rsidRDefault="00DB6B0A" w:rsidP="00A07BD8">
      <w:pPr>
        <w:tabs>
          <w:tab w:val="left" w:pos="3510"/>
        </w:tabs>
      </w:pPr>
    </w:p>
    <w:p w:rsidR="00DB6B0A" w:rsidRDefault="00DB6B0A" w:rsidP="00A07BD8">
      <w:pPr>
        <w:tabs>
          <w:tab w:val="left" w:pos="3510"/>
        </w:tabs>
        <w:rPr>
          <w:rFonts w:hint="eastAsia"/>
        </w:rPr>
      </w:pPr>
    </w:p>
    <w:p w:rsidR="00A07BD8" w:rsidRPr="00F9393B" w:rsidRDefault="00A07BD8" w:rsidP="00A07BD8">
      <w:proofErr w:type="gramStart"/>
      <w:r>
        <w:rPr>
          <w:rFonts w:hint="eastAsia"/>
        </w:rPr>
        <w:t>UC0</w:t>
      </w:r>
      <w:r w:rsidR="00D21A38">
        <w:t>1</w:t>
      </w:r>
      <w:r w:rsidR="00852721">
        <w:t>3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충전을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19"/>
        <w:gridCol w:w="5880"/>
      </w:tblGrid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  <w:tc>
          <w:tcPr>
            <w:tcW w:w="6799" w:type="dxa"/>
            <w:gridSpan w:val="2"/>
            <w:vAlign w:val="center"/>
          </w:tcPr>
          <w:p w:rsidR="00A07BD8" w:rsidRPr="0092770A" w:rsidRDefault="00A07BD8" w:rsidP="005C64DE">
            <w:pPr>
              <w:pStyle w:val="Normal0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Cs w:val="20"/>
              </w:rPr>
              <w:t>배터리가 부족할 경우 충전을 요청한다.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  <w:proofErr w:type="spellStart"/>
            <w:r w:rsidRPr="00751DE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799" w:type="dxa"/>
            <w:gridSpan w:val="2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충전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사전 조건</w:t>
            </w:r>
          </w:p>
        </w:tc>
        <w:tc>
          <w:tcPr>
            <w:tcW w:w="6799" w:type="dxa"/>
            <w:gridSpan w:val="2"/>
          </w:tcPr>
          <w:p w:rsidR="00A07BD8" w:rsidRPr="00751DE1" w:rsidRDefault="00A07BD8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사후 조건</w:t>
            </w:r>
          </w:p>
        </w:tc>
        <w:tc>
          <w:tcPr>
            <w:tcW w:w="6799" w:type="dxa"/>
            <w:gridSpan w:val="2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기본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배터리가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30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프로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미만이면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충전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로봇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시스템으로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충전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요청을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보낸다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B1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68673D" w:rsidRDefault="00A07BD8" w:rsidP="005C64DE">
            <w:pPr>
              <w:jc w:val="center"/>
              <w:rPr>
                <w:rStyle w:val="ae"/>
                <w:rFonts w:eastAsia="Yu Mincho"/>
                <w:color w:val="auto"/>
                <w:lang w:eastAsia="ja-JP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A07BD8" w:rsidRDefault="00A07BD8" w:rsidP="005C64DE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대안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예외 흐름</w:t>
            </w: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</w:t>
            </w: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</w:p>
        </w:tc>
        <w:tc>
          <w:tcPr>
            <w:tcW w:w="919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  <w:tc>
          <w:tcPr>
            <w:tcW w:w="5880" w:type="dxa"/>
            <w:shd w:val="clear" w:color="auto" w:fill="auto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</w:p>
        </w:tc>
      </w:tr>
      <w:tr w:rsidR="00A07BD8" w:rsidRPr="00751DE1" w:rsidTr="005C64DE">
        <w:tc>
          <w:tcPr>
            <w:tcW w:w="1517" w:type="dxa"/>
            <w:vMerge w:val="restart"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  <w:r w:rsidRPr="00751DE1">
              <w:rPr>
                <w:rFonts w:hint="eastAsia"/>
              </w:rPr>
              <w:t>시나리오</w:t>
            </w:r>
          </w:p>
        </w:tc>
        <w:tc>
          <w:tcPr>
            <w:tcW w:w="919" w:type="dxa"/>
          </w:tcPr>
          <w:p w:rsidR="00A07BD8" w:rsidRPr="00751DE1" w:rsidRDefault="00A07BD8" w:rsidP="005C64DE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S0</w:t>
            </w:r>
          </w:p>
        </w:tc>
        <w:tc>
          <w:tcPr>
            <w:tcW w:w="5880" w:type="dxa"/>
          </w:tcPr>
          <w:p w:rsidR="00A07BD8" w:rsidRPr="00751DE1" w:rsidRDefault="00A07BD8" w:rsidP="005C64D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</w:t>
            </w:r>
          </w:p>
        </w:tc>
      </w:tr>
      <w:tr w:rsidR="00A07BD8" w:rsidRPr="00751DE1" w:rsidTr="005C64DE">
        <w:tc>
          <w:tcPr>
            <w:tcW w:w="1517" w:type="dxa"/>
            <w:vMerge/>
            <w:shd w:val="clear" w:color="auto" w:fill="CCCCCC"/>
            <w:vAlign w:val="center"/>
          </w:tcPr>
          <w:p w:rsidR="00A07BD8" w:rsidRPr="00751DE1" w:rsidRDefault="00A07BD8" w:rsidP="005C64DE">
            <w:pPr>
              <w:pStyle w:val="af"/>
            </w:pPr>
          </w:p>
        </w:tc>
        <w:tc>
          <w:tcPr>
            <w:tcW w:w="919" w:type="dxa"/>
          </w:tcPr>
          <w:p w:rsidR="00A07BD8" w:rsidRDefault="00A07BD8" w:rsidP="005C64DE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5880" w:type="dxa"/>
          </w:tcPr>
          <w:p w:rsidR="00A07BD8" w:rsidRDefault="00A07BD8" w:rsidP="005C64DE">
            <w:pPr>
              <w:rPr>
                <w:rStyle w:val="ae"/>
                <w:color w:val="auto"/>
              </w:rPr>
            </w:pPr>
          </w:p>
        </w:tc>
      </w:tr>
    </w:tbl>
    <w:p w:rsidR="007E70C2" w:rsidRDefault="007E70C2" w:rsidP="000C1642">
      <w:pPr>
        <w:sectPr w:rsidR="007E70C2" w:rsidSect="00ED0B5B">
          <w:headerReference w:type="default" r:id="rId13"/>
          <w:footerReference w:type="even" r:id="rId14"/>
          <w:footerReference w:type="default" r:id="rId15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w:rsidR="007E70C2" w:rsidRDefault="007E70C2" w:rsidP="000C1642">
      <w:pPr>
        <w:sectPr w:rsidR="007E70C2" w:rsidSect="007E70C2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w:rsidR="007E70C2" w:rsidRDefault="007E70C2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/>
    <w:p w:rsidR="00DB6B0A" w:rsidRDefault="00DB6B0A" w:rsidP="004221DF">
      <w:pPr>
        <w:rPr>
          <w:rFonts w:hint="eastAsia"/>
        </w:rPr>
      </w:pPr>
      <w:bookmarkStart w:id="18" w:name="_GoBack"/>
      <w:bookmarkEnd w:id="18"/>
    </w:p>
    <w:p w:rsidR="007E70C2" w:rsidRDefault="005A219F" w:rsidP="007E70C2">
      <w:pPr>
        <w:pStyle w:val="2"/>
      </w:pPr>
      <w:bookmarkStart w:id="19" w:name="_Toc447209011"/>
      <w:r>
        <w:rPr>
          <w:rFonts w:hint="eastAsia"/>
        </w:rPr>
        <w:t xml:space="preserve">사용자 </w:t>
      </w:r>
      <w:r w:rsidR="007E70C2">
        <w:rPr>
          <w:rFonts w:hint="eastAsia"/>
        </w:rPr>
        <w:t>인터페이스 요구사항</w:t>
      </w:r>
      <w:bookmarkEnd w:id="19"/>
    </w:p>
    <w:p w:rsidR="003C1E0F" w:rsidRDefault="005A219F" w:rsidP="005A219F">
      <w:pPr>
        <w:pStyle w:val="3"/>
        <w:tabs>
          <w:tab w:val="clear" w:pos="1647"/>
          <w:tab w:val="num" w:pos="200"/>
        </w:tabs>
        <w:ind w:left="567"/>
      </w:pPr>
      <w:bookmarkStart w:id="20" w:name="_Toc447209012"/>
      <w:r>
        <w:rPr>
          <w:rFonts w:hint="eastAsia"/>
        </w:rPr>
        <w:t>화면 목록</w:t>
      </w:r>
      <w:bookmarkEnd w:id="20"/>
    </w:p>
    <w:p w:rsidR="003C1E0F" w:rsidRDefault="003C1E0F" w:rsidP="003C1E0F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1"/>
        <w:gridCol w:w="2216"/>
        <w:gridCol w:w="1209"/>
        <w:gridCol w:w="4219"/>
      </w:tblGrid>
      <w:tr w:rsidR="00590F40" w:rsidRPr="00751DE1" w:rsidTr="00FF2F89">
        <w:trPr>
          <w:trHeight w:val="727"/>
        </w:trPr>
        <w:tc>
          <w:tcPr>
            <w:tcW w:w="841" w:type="dxa"/>
            <w:shd w:val="clear" w:color="auto" w:fill="CCCCCC"/>
            <w:vAlign w:val="center"/>
          </w:tcPr>
          <w:p w:rsidR="00590F40" w:rsidRPr="00751DE1" w:rsidRDefault="00590F40" w:rsidP="00EC543A">
            <w:pPr>
              <w:pStyle w:val="af"/>
            </w:pPr>
            <w:r w:rsidRPr="00751DE1">
              <w:rPr>
                <w:rFonts w:hint="eastAsia"/>
              </w:rPr>
              <w:t>ID</w:t>
            </w:r>
          </w:p>
        </w:tc>
        <w:tc>
          <w:tcPr>
            <w:tcW w:w="2216" w:type="dxa"/>
            <w:shd w:val="clear" w:color="auto" w:fill="CCCCCC"/>
            <w:vAlign w:val="center"/>
          </w:tcPr>
          <w:p w:rsidR="00590F40" w:rsidRPr="00751DE1" w:rsidRDefault="00590F40" w:rsidP="00EC543A">
            <w:pPr>
              <w:pStyle w:val="af"/>
            </w:pPr>
            <w:r w:rsidRPr="00751DE1">
              <w:rPr>
                <w:rFonts w:hint="eastAsia"/>
              </w:rPr>
              <w:t>화면 명</w:t>
            </w:r>
          </w:p>
        </w:tc>
        <w:tc>
          <w:tcPr>
            <w:tcW w:w="1209" w:type="dxa"/>
            <w:shd w:val="clear" w:color="auto" w:fill="CCCCCC"/>
            <w:vAlign w:val="center"/>
          </w:tcPr>
          <w:p w:rsidR="00590F40" w:rsidRPr="00751DE1" w:rsidRDefault="00590F40" w:rsidP="00EC543A">
            <w:pPr>
              <w:pStyle w:val="af"/>
            </w:pPr>
            <w:r w:rsidRPr="00751DE1">
              <w:rPr>
                <w:rFonts w:hint="eastAsia"/>
              </w:rPr>
              <w:t xml:space="preserve">관련 </w:t>
            </w:r>
          </w:p>
          <w:p w:rsidR="00590F40" w:rsidRPr="00751DE1" w:rsidRDefault="00590F40" w:rsidP="00EC543A">
            <w:pPr>
              <w:pStyle w:val="af"/>
            </w:pPr>
            <w:proofErr w:type="spellStart"/>
            <w:r w:rsidRPr="00751DE1">
              <w:rPr>
                <w:rFonts w:hint="eastAsia"/>
              </w:rPr>
              <w:t>유스케이스</w:t>
            </w:r>
            <w:proofErr w:type="spellEnd"/>
            <w:r w:rsidRPr="00751DE1">
              <w:rPr>
                <w:rFonts w:hint="eastAsia"/>
              </w:rPr>
              <w:t xml:space="preserve"> </w:t>
            </w:r>
            <w:r w:rsidRPr="00751DE1">
              <w:t>ID</w:t>
            </w:r>
          </w:p>
        </w:tc>
        <w:tc>
          <w:tcPr>
            <w:tcW w:w="4219" w:type="dxa"/>
            <w:shd w:val="clear" w:color="auto" w:fill="CCCCCC"/>
            <w:vAlign w:val="center"/>
          </w:tcPr>
          <w:p w:rsidR="00590F40" w:rsidRPr="00751DE1" w:rsidRDefault="00590F40" w:rsidP="00EC543A">
            <w:pPr>
              <w:pStyle w:val="af"/>
            </w:pPr>
            <w:r w:rsidRPr="00751DE1">
              <w:rPr>
                <w:rFonts w:hint="eastAsia"/>
              </w:rPr>
              <w:t>설명</w:t>
            </w:r>
          </w:p>
        </w:tc>
      </w:tr>
      <w:tr w:rsidR="00FF2F89" w:rsidRPr="00751DE1" w:rsidTr="00FF2F89">
        <w:trPr>
          <w:trHeight w:val="356"/>
        </w:trPr>
        <w:tc>
          <w:tcPr>
            <w:tcW w:w="841" w:type="dxa"/>
          </w:tcPr>
          <w:p w:rsidR="00FF2F89" w:rsidRPr="00751DE1" w:rsidRDefault="00FF2F89" w:rsidP="00FF2F89">
            <w:pPr>
              <w:jc w:val="center"/>
              <w:rPr>
                <w:rStyle w:val="ae"/>
                <w:color w:val="auto"/>
              </w:rPr>
            </w:pPr>
            <w:r w:rsidRPr="00751DE1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메인화면</w:t>
            </w:r>
            <w:proofErr w:type="spellEnd"/>
          </w:p>
          <w:p w:rsidR="00FF2F89" w:rsidRPr="00751DE1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리스트관리버튼</w:t>
            </w:r>
            <w:r>
              <w:rPr>
                <w:rStyle w:val="ae"/>
                <w:rFonts w:hint="eastAsia"/>
                <w:color w:val="auto"/>
              </w:rPr>
              <w:t>)</w:t>
            </w:r>
          </w:p>
        </w:tc>
        <w:tc>
          <w:tcPr>
            <w:tcW w:w="1209" w:type="dxa"/>
          </w:tcPr>
          <w:p w:rsidR="00FF2F89" w:rsidRPr="00751DE1" w:rsidRDefault="00FF2F89" w:rsidP="00FF2F89">
            <w:pPr>
              <w:jc w:val="center"/>
              <w:rPr>
                <w:rStyle w:val="ae"/>
                <w:color w:val="auto"/>
              </w:rPr>
            </w:pPr>
            <w:r w:rsidRPr="00751DE1">
              <w:rPr>
                <w:rStyle w:val="ae"/>
                <w:rFonts w:hint="eastAsia"/>
                <w:color w:val="auto"/>
              </w:rPr>
              <w:t>UC00</w:t>
            </w:r>
            <w:r>
              <w:rPr>
                <w:rStyle w:val="ae"/>
                <w:color w:val="auto"/>
              </w:rPr>
              <w:t>1</w:t>
            </w:r>
          </w:p>
        </w:tc>
        <w:tc>
          <w:tcPr>
            <w:tcW w:w="4219" w:type="dxa"/>
          </w:tcPr>
          <w:p w:rsidR="00FF2F89" w:rsidRPr="00751DE1" w:rsidRDefault="00FF2F89" w:rsidP="00FF2F89">
            <w:pPr>
              <w:jc w:val="left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시스템이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탐색할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물건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리스트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관리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화면으로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이동한다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2F89" w:rsidRPr="00751DE1" w:rsidTr="00FF2F89">
        <w:trPr>
          <w:trHeight w:val="356"/>
        </w:trPr>
        <w:tc>
          <w:tcPr>
            <w:tcW w:w="841" w:type="dxa"/>
          </w:tcPr>
          <w:p w:rsidR="00FF2F89" w:rsidRPr="00751DE1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SC001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메인화면</w:t>
            </w:r>
            <w:proofErr w:type="spellEnd"/>
          </w:p>
          <w:p w:rsidR="00FF2F89" w:rsidRPr="00751DE1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(물건찾기버튼)</w:t>
            </w:r>
          </w:p>
        </w:tc>
        <w:tc>
          <w:tcPr>
            <w:tcW w:w="1209" w:type="dxa"/>
          </w:tcPr>
          <w:p w:rsidR="00FF2F89" w:rsidRPr="00751DE1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UC00</w:t>
            </w:r>
            <w:r>
              <w:rPr>
                <w:rStyle w:val="ae"/>
                <w:color w:val="auto"/>
              </w:rPr>
              <w:t>1</w:t>
            </w:r>
          </w:p>
        </w:tc>
        <w:tc>
          <w:tcPr>
            <w:tcW w:w="4219" w:type="dxa"/>
          </w:tcPr>
          <w:p w:rsidR="00FF2F89" w:rsidRPr="00751DE1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로봇 시스템에 등록한 물건 중 원하는 물건을 선택하는 화면으로 이동한다.</w:t>
            </w:r>
          </w:p>
        </w:tc>
      </w:tr>
      <w:tr w:rsidR="00FF2F89" w:rsidRPr="00751DE1" w:rsidTr="00FF2F89">
        <w:trPr>
          <w:trHeight w:val="356"/>
        </w:trPr>
        <w:tc>
          <w:tcPr>
            <w:tcW w:w="841" w:type="dxa"/>
          </w:tcPr>
          <w:p w:rsidR="00FF2F89" w:rsidRPr="00751DE1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SC001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메인화면</w:t>
            </w:r>
            <w:proofErr w:type="spellEnd"/>
          </w:p>
          <w:p w:rsidR="00FF2F89" w:rsidRPr="00751DE1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(로봇조종버튼)</w:t>
            </w:r>
          </w:p>
        </w:tc>
        <w:tc>
          <w:tcPr>
            <w:tcW w:w="1209" w:type="dxa"/>
          </w:tcPr>
          <w:p w:rsidR="00FF2F89" w:rsidRPr="00751DE1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UC00</w:t>
            </w:r>
            <w:r>
              <w:rPr>
                <w:rStyle w:val="ae"/>
                <w:color w:val="auto"/>
              </w:rPr>
              <w:t>4</w:t>
            </w:r>
          </w:p>
        </w:tc>
        <w:tc>
          <w:tcPr>
            <w:tcW w:w="4219" w:type="dxa"/>
          </w:tcPr>
          <w:p w:rsidR="00FF2F89" w:rsidRPr="00751DE1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사용자가 로봇 조종버튼을 누르면 로봇 조종 화면으로 이동된다.</w:t>
            </w:r>
          </w:p>
        </w:tc>
      </w:tr>
      <w:tr w:rsidR="00FF2F89" w:rsidRPr="00751DE1" w:rsidTr="00FF2F89">
        <w:trPr>
          <w:trHeight w:val="356"/>
        </w:trPr>
        <w:tc>
          <w:tcPr>
            <w:tcW w:w="841" w:type="dxa"/>
          </w:tcPr>
          <w:p w:rsidR="00FF2F89" w:rsidRPr="00751DE1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SC00</w:t>
            </w:r>
            <w:r>
              <w:rPr>
                <w:rFonts w:ascii="돋움" w:eastAsia="돋움" w:hAnsi="돋움"/>
              </w:rPr>
              <w:t>1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메인화면</w:t>
            </w:r>
            <w:proofErr w:type="spellEnd"/>
          </w:p>
          <w:p w:rsidR="00FF2F89" w:rsidRPr="00751DE1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(사용자등록버튼)</w:t>
            </w:r>
          </w:p>
        </w:tc>
        <w:tc>
          <w:tcPr>
            <w:tcW w:w="1209" w:type="dxa"/>
          </w:tcPr>
          <w:p w:rsidR="00FF2F89" w:rsidRPr="00751DE1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UC00</w:t>
            </w:r>
            <w:r>
              <w:rPr>
                <w:rStyle w:val="ae"/>
                <w:color w:val="auto"/>
              </w:rPr>
              <w:t>5</w:t>
            </w:r>
          </w:p>
        </w:tc>
        <w:tc>
          <w:tcPr>
            <w:tcW w:w="4219" w:type="dxa"/>
          </w:tcPr>
          <w:p w:rsidR="00FF2F89" w:rsidRPr="00BB3682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로봇을 사용하기 위해서사용자 등록을 할 수 있도록 등록 화면으로 이동한다.</w:t>
            </w:r>
          </w:p>
        </w:tc>
      </w:tr>
      <w:tr w:rsidR="00FF2F89" w:rsidRPr="00751DE1" w:rsidTr="00FF2F89">
        <w:trPr>
          <w:trHeight w:val="601"/>
        </w:trPr>
        <w:tc>
          <w:tcPr>
            <w:tcW w:w="841" w:type="dxa"/>
          </w:tcPr>
          <w:p w:rsidR="00FF2F89" w:rsidRPr="00751DE1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SC00</w:t>
            </w:r>
            <w:r>
              <w:rPr>
                <w:rFonts w:ascii="돋움" w:eastAsia="돋움" w:hAnsi="돋움"/>
              </w:rPr>
              <w:t>2</w:t>
            </w:r>
          </w:p>
        </w:tc>
        <w:tc>
          <w:tcPr>
            <w:tcW w:w="2216" w:type="dxa"/>
          </w:tcPr>
          <w:p w:rsidR="00FF2F89" w:rsidRPr="00751DE1" w:rsidRDefault="00FF2F89" w:rsidP="00FF2F89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물건리스트관리화면(물건등록버튼)</w:t>
            </w:r>
          </w:p>
        </w:tc>
        <w:tc>
          <w:tcPr>
            <w:tcW w:w="1209" w:type="dxa"/>
          </w:tcPr>
          <w:p w:rsidR="00FF2F89" w:rsidRPr="00BB3682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color w:val="auto"/>
              </w:rPr>
              <w:t>UC001</w:t>
            </w:r>
          </w:p>
        </w:tc>
        <w:tc>
          <w:tcPr>
            <w:tcW w:w="4219" w:type="dxa"/>
          </w:tcPr>
          <w:p w:rsidR="00FF2F89" w:rsidRPr="00751DE1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사용자가 원하는 물건을 등록하도록 등록 화면으로 이동한다.</w:t>
            </w:r>
          </w:p>
        </w:tc>
      </w:tr>
      <w:tr w:rsidR="00FF2F89" w:rsidRPr="00751DE1" w:rsidTr="00FF2F89">
        <w:trPr>
          <w:trHeight w:val="356"/>
        </w:trPr>
        <w:tc>
          <w:tcPr>
            <w:tcW w:w="841" w:type="dxa"/>
          </w:tcPr>
          <w:p w:rsidR="00FF2F89" w:rsidRPr="00751DE1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SC00</w:t>
            </w:r>
            <w:r>
              <w:rPr>
                <w:rFonts w:ascii="돋움" w:eastAsia="돋움" w:hAnsi="돋움"/>
              </w:rPr>
              <w:t>2</w:t>
            </w:r>
          </w:p>
        </w:tc>
        <w:tc>
          <w:tcPr>
            <w:tcW w:w="2216" w:type="dxa"/>
          </w:tcPr>
          <w:p w:rsidR="00FF2F89" w:rsidRPr="00751DE1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물건리스트관리화면(물건삭제버튼)</w:t>
            </w:r>
          </w:p>
        </w:tc>
        <w:tc>
          <w:tcPr>
            <w:tcW w:w="1209" w:type="dxa"/>
          </w:tcPr>
          <w:p w:rsidR="00FF2F89" w:rsidRPr="00751DE1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UC00</w:t>
            </w:r>
            <w:r>
              <w:rPr>
                <w:rStyle w:val="ae"/>
                <w:color w:val="auto"/>
              </w:rPr>
              <w:t>2</w:t>
            </w:r>
          </w:p>
        </w:tc>
        <w:tc>
          <w:tcPr>
            <w:tcW w:w="4219" w:type="dxa"/>
          </w:tcPr>
          <w:p w:rsidR="00FF2F89" w:rsidRPr="00751DE1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사용자가 원하는 물건을 삭제한다.</w:t>
            </w:r>
          </w:p>
        </w:tc>
      </w:tr>
      <w:tr w:rsidR="00FF2F89" w:rsidRPr="00751DE1" w:rsidTr="00FF2F89">
        <w:trPr>
          <w:trHeight w:val="372"/>
        </w:trPr>
        <w:tc>
          <w:tcPr>
            <w:tcW w:w="841" w:type="dxa"/>
          </w:tcPr>
          <w:p w:rsidR="00FF2F89" w:rsidRPr="00751DE1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SC00</w:t>
            </w:r>
            <w:r>
              <w:rPr>
                <w:rFonts w:ascii="돋움" w:eastAsia="돋움" w:hAnsi="돋움"/>
              </w:rPr>
              <w:t>3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물건찾기요청화면</w:t>
            </w:r>
          </w:p>
          <w:p w:rsidR="00FF2F89" w:rsidRPr="00751DE1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(물건선택버튼)</w:t>
            </w:r>
          </w:p>
        </w:tc>
        <w:tc>
          <w:tcPr>
            <w:tcW w:w="1209" w:type="dxa"/>
          </w:tcPr>
          <w:p w:rsidR="00FF2F89" w:rsidRPr="00751DE1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UC00</w:t>
            </w:r>
            <w:r>
              <w:rPr>
                <w:rStyle w:val="ae"/>
                <w:color w:val="auto"/>
              </w:rPr>
              <w:t>3</w:t>
            </w:r>
          </w:p>
        </w:tc>
        <w:tc>
          <w:tcPr>
            <w:tcW w:w="4219" w:type="dxa"/>
          </w:tcPr>
          <w:p w:rsidR="00FF2F89" w:rsidRPr="00751DE1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사용자가 찾고자 하는 물건을 선택하여 요청한다.</w:t>
            </w:r>
          </w:p>
        </w:tc>
      </w:tr>
      <w:tr w:rsidR="00FF2F89" w:rsidRPr="00751DE1" w:rsidTr="00FF2F89">
        <w:trPr>
          <w:trHeight w:val="372"/>
        </w:trPr>
        <w:tc>
          <w:tcPr>
            <w:tcW w:w="841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SC00</w:t>
            </w:r>
            <w:r>
              <w:rPr>
                <w:rFonts w:ascii="돋움" w:eastAsia="돋움" w:hAnsi="돋움"/>
              </w:rPr>
              <w:t>4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로봇조종화면</w:t>
            </w:r>
          </w:p>
          <w:p w:rsidR="00FF2F89" w:rsidRDefault="00FF2F89" w:rsidP="00FF2F89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(방향키 조작 버튼)</w:t>
            </w:r>
          </w:p>
        </w:tc>
        <w:tc>
          <w:tcPr>
            <w:tcW w:w="1209" w:type="dxa"/>
          </w:tcPr>
          <w:p w:rsidR="00FF2F89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color w:val="auto"/>
              </w:rPr>
              <w:t>UC008,</w:t>
            </w:r>
          </w:p>
          <w:p w:rsidR="00FF2F89" w:rsidRPr="000A682A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color w:val="auto"/>
              </w:rPr>
              <w:t>UC004</w:t>
            </w:r>
          </w:p>
        </w:tc>
        <w:tc>
          <w:tcPr>
            <w:tcW w:w="4219" w:type="dxa"/>
          </w:tcPr>
          <w:p w:rsidR="00FF2F89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사용자가 로봇의 영상을 실시간으로 보며 수동으로 로봇을 조작할 수 있다.</w:t>
            </w:r>
          </w:p>
        </w:tc>
      </w:tr>
      <w:tr w:rsidR="00FF2F89" w:rsidRPr="00751DE1" w:rsidTr="00FF2F89">
        <w:trPr>
          <w:trHeight w:val="372"/>
        </w:trPr>
        <w:tc>
          <w:tcPr>
            <w:tcW w:w="841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SC005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 등록화면</w:t>
            </w:r>
          </w:p>
        </w:tc>
        <w:tc>
          <w:tcPr>
            <w:tcW w:w="1209" w:type="dxa"/>
          </w:tcPr>
          <w:p w:rsidR="00FF2F89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UC00</w:t>
            </w:r>
            <w:r>
              <w:rPr>
                <w:rStyle w:val="ae"/>
                <w:color w:val="auto"/>
              </w:rPr>
              <w:t>5,</w:t>
            </w:r>
          </w:p>
          <w:p w:rsidR="00FF2F89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color w:val="auto"/>
              </w:rPr>
              <w:t>UC006</w:t>
            </w:r>
          </w:p>
        </w:tc>
        <w:tc>
          <w:tcPr>
            <w:tcW w:w="4219" w:type="dxa"/>
          </w:tcPr>
          <w:p w:rsidR="00FF2F89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사용자가 회원가입을 한다.</w:t>
            </w:r>
          </w:p>
        </w:tc>
      </w:tr>
      <w:tr w:rsidR="00FF2F89" w:rsidRPr="00751DE1" w:rsidTr="00FF2F89">
        <w:trPr>
          <w:trHeight w:val="372"/>
        </w:trPr>
        <w:tc>
          <w:tcPr>
            <w:tcW w:w="841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SC006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물건등록화면</w:t>
            </w:r>
          </w:p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(물건이름작성텍스트)</w:t>
            </w:r>
          </w:p>
        </w:tc>
        <w:tc>
          <w:tcPr>
            <w:tcW w:w="1209" w:type="dxa"/>
          </w:tcPr>
          <w:p w:rsidR="00FF2F89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UC00</w:t>
            </w:r>
            <w:r>
              <w:rPr>
                <w:rStyle w:val="ae"/>
                <w:color w:val="auto"/>
              </w:rPr>
              <w:t>1</w:t>
            </w:r>
          </w:p>
        </w:tc>
        <w:tc>
          <w:tcPr>
            <w:tcW w:w="4219" w:type="dxa"/>
          </w:tcPr>
          <w:p w:rsidR="00FF2F89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원하는 물건을 등록하기 위해 물건이름을 작성한다.</w:t>
            </w:r>
          </w:p>
        </w:tc>
      </w:tr>
      <w:tr w:rsidR="00FF2F89" w:rsidRPr="00751DE1" w:rsidTr="00FF2F89">
        <w:trPr>
          <w:trHeight w:val="372"/>
        </w:trPr>
        <w:tc>
          <w:tcPr>
            <w:tcW w:w="841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</w:t>
            </w:r>
            <w:r>
              <w:rPr>
                <w:rFonts w:ascii="돋움" w:eastAsia="돋움" w:hAnsi="돋움"/>
              </w:rPr>
              <w:t>006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물건등록화면</w:t>
            </w:r>
          </w:p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(물건사진)</w:t>
            </w:r>
          </w:p>
        </w:tc>
        <w:tc>
          <w:tcPr>
            <w:tcW w:w="1209" w:type="dxa"/>
          </w:tcPr>
          <w:p w:rsidR="00FF2F89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UC00</w:t>
            </w:r>
            <w:r>
              <w:rPr>
                <w:rStyle w:val="ae"/>
                <w:color w:val="auto"/>
              </w:rPr>
              <w:t>1</w:t>
            </w:r>
          </w:p>
        </w:tc>
        <w:tc>
          <w:tcPr>
            <w:tcW w:w="4219" w:type="dxa"/>
          </w:tcPr>
          <w:p w:rsidR="00FF2F89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원하는 물건 사진이 맞는지 화면에 보여준다.</w:t>
            </w:r>
          </w:p>
        </w:tc>
      </w:tr>
      <w:tr w:rsidR="00FF2F89" w:rsidRPr="00751DE1" w:rsidTr="00FF2F89">
        <w:trPr>
          <w:trHeight w:val="372"/>
        </w:trPr>
        <w:tc>
          <w:tcPr>
            <w:tcW w:w="841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SC006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물건등록화면</w:t>
            </w:r>
          </w:p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(확인/취소버튼)</w:t>
            </w:r>
          </w:p>
        </w:tc>
        <w:tc>
          <w:tcPr>
            <w:tcW w:w="1209" w:type="dxa"/>
          </w:tcPr>
          <w:p w:rsidR="00FF2F89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UC00</w:t>
            </w:r>
            <w:r>
              <w:rPr>
                <w:rStyle w:val="ae"/>
                <w:color w:val="auto"/>
              </w:rPr>
              <w:t>1</w:t>
            </w:r>
          </w:p>
        </w:tc>
        <w:tc>
          <w:tcPr>
            <w:tcW w:w="4219" w:type="dxa"/>
          </w:tcPr>
          <w:p w:rsidR="00FF2F89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원하는 물건이 맞으면 확인버튼 아니면 취소버튼을 누른다.</w:t>
            </w:r>
          </w:p>
        </w:tc>
      </w:tr>
      <w:tr w:rsidR="00FF2F89" w:rsidRPr="00751DE1" w:rsidTr="00FF2F89">
        <w:trPr>
          <w:trHeight w:val="372"/>
        </w:trPr>
        <w:tc>
          <w:tcPr>
            <w:tcW w:w="841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SC00</w:t>
            </w:r>
            <w:r>
              <w:rPr>
                <w:rFonts w:ascii="돋움" w:eastAsia="돋움" w:hAnsi="돋움"/>
              </w:rPr>
              <w:t>7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알림 화면</w:t>
            </w:r>
          </w:p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(촬영한 물건사진)</w:t>
            </w:r>
          </w:p>
        </w:tc>
        <w:tc>
          <w:tcPr>
            <w:tcW w:w="1209" w:type="dxa"/>
          </w:tcPr>
          <w:p w:rsidR="00FF2F89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UC00</w:t>
            </w:r>
            <w:r>
              <w:rPr>
                <w:rStyle w:val="ae"/>
                <w:color w:val="auto"/>
              </w:rPr>
              <w:t>3</w:t>
            </w:r>
          </w:p>
        </w:tc>
        <w:tc>
          <w:tcPr>
            <w:tcW w:w="4219" w:type="dxa"/>
          </w:tcPr>
          <w:p w:rsidR="00FF2F89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촬영한 물건이 맞는지 사용자에게 보여준다.</w:t>
            </w:r>
          </w:p>
        </w:tc>
      </w:tr>
      <w:tr w:rsidR="00FF2F89" w:rsidRPr="00751DE1" w:rsidTr="00FF2F89">
        <w:trPr>
          <w:trHeight w:val="372"/>
        </w:trPr>
        <w:tc>
          <w:tcPr>
            <w:tcW w:w="841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SC00</w:t>
            </w:r>
            <w:r>
              <w:rPr>
                <w:rFonts w:ascii="돋움" w:eastAsia="돋움" w:hAnsi="돋움"/>
              </w:rPr>
              <w:t>7</w:t>
            </w:r>
          </w:p>
        </w:tc>
        <w:tc>
          <w:tcPr>
            <w:tcW w:w="2216" w:type="dxa"/>
          </w:tcPr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알림화면</w:t>
            </w:r>
            <w:proofErr w:type="spellEnd"/>
          </w:p>
          <w:p w:rsidR="00FF2F89" w:rsidRDefault="00FF2F89" w:rsidP="00FF2F8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(취소/다시찾기버튼)</w:t>
            </w:r>
          </w:p>
        </w:tc>
        <w:tc>
          <w:tcPr>
            <w:tcW w:w="1209" w:type="dxa"/>
          </w:tcPr>
          <w:p w:rsidR="00FF2F89" w:rsidRDefault="00FF2F89" w:rsidP="00FF2F8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UC0</w:t>
            </w:r>
            <w:r>
              <w:rPr>
                <w:rStyle w:val="ae"/>
                <w:color w:val="auto"/>
              </w:rPr>
              <w:t>03</w:t>
            </w:r>
          </w:p>
        </w:tc>
        <w:tc>
          <w:tcPr>
            <w:tcW w:w="4219" w:type="dxa"/>
          </w:tcPr>
          <w:p w:rsidR="00FF2F89" w:rsidRDefault="00FF2F89" w:rsidP="00FF2F89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촬영한 물건이 맞으면 취소버튼을 눌러 뒤로 가고 다르면 다시찾기버튼을 누른다.</w:t>
            </w:r>
          </w:p>
        </w:tc>
      </w:tr>
    </w:tbl>
    <w:p w:rsidR="005A219F" w:rsidRPr="00590F40" w:rsidRDefault="005A219F" w:rsidP="003C1E0F"/>
    <w:p w:rsidR="005A219F" w:rsidRDefault="005A219F" w:rsidP="003C1E0F"/>
    <w:p w:rsidR="005A219F" w:rsidRDefault="005A219F" w:rsidP="003C1E0F">
      <w:pPr>
        <w:pStyle w:val="3"/>
        <w:tabs>
          <w:tab w:val="clear" w:pos="1647"/>
          <w:tab w:val="num" w:pos="200"/>
        </w:tabs>
        <w:ind w:left="567"/>
      </w:pPr>
      <w:bookmarkStart w:id="21" w:name="_Toc447209013"/>
      <w:r>
        <w:rPr>
          <w:rFonts w:hint="eastAsia"/>
        </w:rPr>
        <w:t>화면 기술</w:t>
      </w:r>
      <w:bookmarkEnd w:id="21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2286"/>
        <w:gridCol w:w="1420"/>
        <w:gridCol w:w="3120"/>
      </w:tblGrid>
      <w:tr w:rsidR="00ED21F7" w:rsidRPr="00751DE1" w:rsidTr="00EC543A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 xml:space="preserve">화면 </w:t>
            </w:r>
            <w:r w:rsidRPr="00751DE1">
              <w:t>ID</w:t>
            </w:r>
          </w:p>
        </w:tc>
        <w:tc>
          <w:tcPr>
            <w:tcW w:w="2286" w:type="dxa"/>
          </w:tcPr>
          <w:p w:rsidR="00ED21F7" w:rsidRPr="00751DE1" w:rsidRDefault="00ED21F7" w:rsidP="00EC543A">
            <w:pPr>
              <w:rPr>
                <w:rStyle w:val="ae"/>
                <w:color w:val="auto"/>
              </w:rPr>
            </w:pPr>
            <w:r w:rsidRPr="00751DE1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:rsidR="00ED21F7" w:rsidRPr="00751DE1" w:rsidRDefault="00ED21F7" w:rsidP="00EC543A">
            <w:pPr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메인화면</w:t>
            </w:r>
            <w:proofErr w:type="spellEnd"/>
          </w:p>
        </w:tc>
      </w:tr>
      <w:tr w:rsidR="00ED21F7" w:rsidRPr="00751DE1" w:rsidTr="00EC543A">
        <w:trPr>
          <w:trHeight w:val="10099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:rsidR="00ED21F7" w:rsidRPr="00751DE1" w:rsidRDefault="00C77D5D" w:rsidP="00EC543A">
            <w:pPr>
              <w:jc w:val="center"/>
              <w:rPr>
                <w:rStyle w:val="ae"/>
                <w:color w:val="auto"/>
              </w:rPr>
            </w:pPr>
            <w:r w:rsidRPr="00F8535D">
              <w:rPr>
                <w:noProof/>
              </w:rPr>
              <w:drawing>
                <wp:inline distT="0" distB="0" distL="0" distR="0">
                  <wp:extent cx="3505200" cy="6028055"/>
                  <wp:effectExtent l="0" t="0" r="0" b="0"/>
                  <wp:docPr id="7" name="그림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02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1F7" w:rsidRPr="00751DE1" w:rsidTr="00EC543A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:rsidR="00ED21F7" w:rsidRPr="003C2FFE" w:rsidRDefault="00ED21F7" w:rsidP="00EC543A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  <w:sz w:val="18"/>
                <w:szCs w:val="18"/>
              </w:rPr>
            </w:pP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>사용자가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 xml:space="preserve"> 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>로봇시스템이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 xml:space="preserve"> 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>탐색할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 xml:space="preserve"> 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>수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 xml:space="preserve"> 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>있는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 xml:space="preserve"> 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>물건</w:t>
            </w:r>
            <w:r w:rsidRPr="003C2FFE">
              <w:rPr>
                <w:rStyle w:val="ae"/>
                <w:color w:val="auto"/>
                <w:sz w:val="18"/>
                <w:szCs w:val="18"/>
              </w:rPr>
              <w:t xml:space="preserve"> 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>리스트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 xml:space="preserve"> 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>관리화면으로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 xml:space="preserve"> 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>이동한다</w:t>
            </w:r>
            <w:r w:rsidRPr="003C2FFE">
              <w:rPr>
                <w:rStyle w:val="ae"/>
                <w:rFonts w:hint="eastAsia"/>
                <w:color w:val="auto"/>
                <w:sz w:val="18"/>
                <w:szCs w:val="18"/>
              </w:rPr>
              <w:t>.</w:t>
            </w:r>
          </w:p>
          <w:p w:rsidR="00ED21F7" w:rsidRPr="003C2FFE" w:rsidRDefault="00ED21F7" w:rsidP="00EC543A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  <w:sz w:val="18"/>
                <w:szCs w:val="18"/>
              </w:rPr>
            </w:pPr>
            <w:r w:rsidRPr="003C2FFE">
              <w:rPr>
                <w:rFonts w:ascii="돋움" w:eastAsia="돋움" w:hAnsi="돋움" w:hint="eastAsia"/>
                <w:sz w:val="18"/>
                <w:szCs w:val="18"/>
              </w:rPr>
              <w:t>로봇 시스템에 등록한 물건 중 원하는 물건을 선택하는 화면으로 이동한다.</w:t>
            </w:r>
          </w:p>
          <w:p w:rsidR="00ED21F7" w:rsidRPr="003C2FFE" w:rsidRDefault="00ED21F7" w:rsidP="00EC543A">
            <w:pPr>
              <w:numPr>
                <w:ilvl w:val="0"/>
                <w:numId w:val="23"/>
              </w:numPr>
              <w:ind w:left="282" w:hanging="142"/>
              <w:rPr>
                <w:sz w:val="18"/>
                <w:szCs w:val="18"/>
              </w:rPr>
            </w:pPr>
            <w:r w:rsidRPr="003C2FFE">
              <w:rPr>
                <w:rFonts w:ascii="돋움" w:eastAsia="돋움" w:hAnsi="돋움" w:hint="eastAsia"/>
                <w:sz w:val="18"/>
                <w:szCs w:val="18"/>
              </w:rPr>
              <w:t>사용자가 로봇 조종버튼을 누르면 로봇 조종 화면으로 이동된다.</w:t>
            </w:r>
          </w:p>
          <w:p w:rsidR="00ED21F7" w:rsidRPr="00751DE1" w:rsidRDefault="00ED21F7" w:rsidP="00EC543A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3C2FFE">
              <w:rPr>
                <w:rFonts w:ascii="돋움" w:eastAsia="돋움" w:hAnsi="돋움" w:hint="eastAsia"/>
                <w:sz w:val="18"/>
                <w:szCs w:val="18"/>
              </w:rPr>
              <w:t>로봇을 사용하기 위해서사용자 등록을 할 수 있도록 등록 화면으로 이동한</w:t>
            </w:r>
            <w:r w:rsidRPr="003C2FFE">
              <w:rPr>
                <w:rFonts w:ascii="돋움" w:eastAsia="돋움" w:hAnsi="돋움" w:hint="eastAsia"/>
                <w:sz w:val="18"/>
                <w:szCs w:val="18"/>
              </w:rPr>
              <w:lastRenderedPageBreak/>
              <w:t>다.</w:t>
            </w:r>
          </w:p>
        </w:tc>
      </w:tr>
    </w:tbl>
    <w:p w:rsidR="00ED21F7" w:rsidRDefault="00ED21F7" w:rsidP="003C1E0F"/>
    <w:p w:rsidR="001C25B1" w:rsidRDefault="001C25B1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3"/>
        <w:gridCol w:w="2286"/>
        <w:gridCol w:w="1420"/>
        <w:gridCol w:w="3137"/>
      </w:tblGrid>
      <w:tr w:rsidR="00ED21F7" w:rsidRPr="00751DE1" w:rsidTr="00EC543A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 xml:space="preserve">화면 </w:t>
            </w:r>
            <w:r w:rsidRPr="00751DE1">
              <w:t>ID</w:t>
            </w:r>
          </w:p>
        </w:tc>
        <w:tc>
          <w:tcPr>
            <w:tcW w:w="2286" w:type="dxa"/>
          </w:tcPr>
          <w:p w:rsidR="00ED21F7" w:rsidRPr="00751DE1" w:rsidRDefault="00ED21F7" w:rsidP="00EC543A">
            <w:pPr>
              <w:rPr>
                <w:rStyle w:val="ae"/>
                <w:color w:val="auto"/>
              </w:rPr>
            </w:pPr>
            <w:r w:rsidRPr="00751DE1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:rsidR="00ED21F7" w:rsidRPr="00751DE1" w:rsidRDefault="00ED21F7" w:rsidP="00EC543A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물건리스트관리</w:t>
            </w:r>
          </w:p>
        </w:tc>
      </w:tr>
      <w:tr w:rsidR="00ED21F7" w:rsidRPr="00751DE1" w:rsidTr="00EC543A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:rsidR="00ED21F7" w:rsidRPr="00751DE1" w:rsidRDefault="00C77D5D" w:rsidP="00EC543A">
            <w:pPr>
              <w:jc w:val="center"/>
              <w:rPr>
                <w:rStyle w:val="ae"/>
                <w:color w:val="auto"/>
              </w:rPr>
            </w:pPr>
            <w:r w:rsidRPr="00F8535D">
              <w:rPr>
                <w:noProof/>
              </w:rPr>
              <w:drawing>
                <wp:inline distT="0" distB="0" distL="0" distR="0">
                  <wp:extent cx="3962400" cy="6527800"/>
                  <wp:effectExtent l="0" t="0" r="0" b="0"/>
                  <wp:docPr id="8" name="그림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652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1F7" w:rsidRPr="00751DE1" w:rsidTr="00EC543A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:rsidR="00ED21F7" w:rsidRPr="003C2FFE" w:rsidRDefault="00ED21F7" w:rsidP="00EC543A">
            <w:pPr>
              <w:numPr>
                <w:ilvl w:val="0"/>
                <w:numId w:val="23"/>
              </w:numPr>
              <w:ind w:left="282" w:hanging="142"/>
            </w:pPr>
            <w:r>
              <w:rPr>
                <w:rFonts w:ascii="돋움" w:eastAsia="돋움" w:hAnsi="돋움" w:hint="eastAsia"/>
              </w:rPr>
              <w:t>사용자가 원하는 물건을 등록하도록 등록 화면으로 이동한다.</w:t>
            </w:r>
          </w:p>
          <w:p w:rsidR="00ED21F7" w:rsidRPr="00751DE1" w:rsidRDefault="00ED21F7" w:rsidP="00EC543A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Fonts w:ascii="돋움" w:eastAsia="돋움" w:hAnsi="돋움" w:hint="eastAsia"/>
              </w:rPr>
              <w:t>사용자가 원하는 물건을 삭제한다.</w:t>
            </w:r>
          </w:p>
        </w:tc>
      </w:tr>
    </w:tbl>
    <w:p w:rsidR="00ED21F7" w:rsidRDefault="00ED21F7" w:rsidP="003C1E0F"/>
    <w:p w:rsidR="00ED21F7" w:rsidRDefault="00ED21F7" w:rsidP="003C1E0F"/>
    <w:p w:rsidR="001C25B1" w:rsidRDefault="001C25B1" w:rsidP="003C1E0F"/>
    <w:p w:rsidR="00ED21F7" w:rsidRDefault="00ED21F7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3"/>
        <w:gridCol w:w="2286"/>
        <w:gridCol w:w="1420"/>
        <w:gridCol w:w="3137"/>
      </w:tblGrid>
      <w:tr w:rsidR="00ED21F7" w:rsidRPr="00751DE1" w:rsidTr="00EC543A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 xml:space="preserve">화면 </w:t>
            </w:r>
            <w:r w:rsidRPr="00751DE1">
              <w:t>ID</w:t>
            </w:r>
          </w:p>
        </w:tc>
        <w:tc>
          <w:tcPr>
            <w:tcW w:w="2286" w:type="dxa"/>
          </w:tcPr>
          <w:p w:rsidR="00ED21F7" w:rsidRPr="00751DE1" w:rsidRDefault="00ED21F7" w:rsidP="00EC543A">
            <w:pPr>
              <w:rPr>
                <w:rStyle w:val="ae"/>
                <w:color w:val="auto"/>
              </w:rPr>
            </w:pPr>
            <w:r w:rsidRPr="00751DE1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:rsidR="00ED21F7" w:rsidRPr="00751DE1" w:rsidRDefault="00ED21F7" w:rsidP="00EC543A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물건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찾기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요청</w:t>
            </w:r>
          </w:p>
        </w:tc>
      </w:tr>
      <w:tr w:rsidR="00ED21F7" w:rsidRPr="00751DE1" w:rsidTr="00EC543A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:rsidR="00ED21F7" w:rsidRPr="00751DE1" w:rsidRDefault="00C77D5D" w:rsidP="00EC543A">
            <w:pPr>
              <w:jc w:val="center"/>
              <w:rPr>
                <w:rStyle w:val="ae"/>
                <w:color w:val="auto"/>
              </w:rPr>
            </w:pPr>
            <w:r w:rsidRPr="00F8535D">
              <w:rPr>
                <w:noProof/>
              </w:rPr>
              <w:drawing>
                <wp:inline distT="0" distB="0" distL="0" distR="0">
                  <wp:extent cx="3962400" cy="7281545"/>
                  <wp:effectExtent l="0" t="0" r="0" b="0"/>
                  <wp:docPr id="9" name="그림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2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728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1F7" w:rsidRPr="00751DE1" w:rsidTr="00EC543A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lastRenderedPageBreak/>
              <w:t>요구사항</w:t>
            </w:r>
          </w:p>
        </w:tc>
        <w:tc>
          <w:tcPr>
            <w:tcW w:w="6862" w:type="dxa"/>
            <w:gridSpan w:val="3"/>
          </w:tcPr>
          <w:p w:rsidR="00ED21F7" w:rsidRPr="00751DE1" w:rsidRDefault="00ED21F7" w:rsidP="00EC543A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Fonts w:ascii="돋움" w:eastAsia="돋움" w:hAnsi="돋움" w:hint="eastAsia"/>
              </w:rPr>
              <w:t>사용자가 찾고자 하는 물건을 선택하여 요청한다.</w:t>
            </w:r>
          </w:p>
        </w:tc>
      </w:tr>
    </w:tbl>
    <w:p w:rsidR="00ED21F7" w:rsidRDefault="00ED21F7" w:rsidP="003C1E0F"/>
    <w:p w:rsidR="00ED21F7" w:rsidRDefault="00ED21F7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2"/>
        <w:gridCol w:w="2286"/>
        <w:gridCol w:w="1420"/>
        <w:gridCol w:w="3138"/>
      </w:tblGrid>
      <w:tr w:rsidR="00ED21F7" w:rsidRPr="00751DE1" w:rsidTr="00EC543A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 xml:space="preserve">화면 </w:t>
            </w:r>
            <w:r w:rsidRPr="00751DE1">
              <w:t>ID</w:t>
            </w:r>
          </w:p>
        </w:tc>
        <w:tc>
          <w:tcPr>
            <w:tcW w:w="2286" w:type="dxa"/>
          </w:tcPr>
          <w:p w:rsidR="00ED21F7" w:rsidRPr="00751DE1" w:rsidRDefault="00ED21F7" w:rsidP="00EC543A">
            <w:pPr>
              <w:rPr>
                <w:rStyle w:val="ae"/>
                <w:color w:val="auto"/>
              </w:rPr>
            </w:pPr>
            <w:r w:rsidRPr="00751DE1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:rsidR="00ED21F7" w:rsidRPr="00751DE1" w:rsidRDefault="00ED21F7" w:rsidP="00EC543A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로봇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조종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화면</w:t>
            </w:r>
          </w:p>
        </w:tc>
      </w:tr>
      <w:tr w:rsidR="00ED21F7" w:rsidRPr="00751DE1" w:rsidTr="00EC543A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:rsidR="00ED21F7" w:rsidRPr="00751DE1" w:rsidRDefault="00C77D5D" w:rsidP="00EC543A">
            <w:pPr>
              <w:jc w:val="center"/>
              <w:rPr>
                <w:rStyle w:val="ae"/>
                <w:color w:val="auto"/>
              </w:rPr>
            </w:pPr>
            <w:r w:rsidRPr="00F8535D">
              <w:rPr>
                <w:noProof/>
              </w:rPr>
              <w:drawing>
                <wp:inline distT="0" distB="0" distL="0" distR="0">
                  <wp:extent cx="3987800" cy="6629400"/>
                  <wp:effectExtent l="0" t="0" r="0" b="0"/>
                  <wp:docPr id="10" name="그림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6"/>
                          <pic:cNvPicPr>
                            <a:picLocks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800" cy="662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1F7" w:rsidRPr="00751DE1" w:rsidTr="00EC543A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:rsidR="00ED21F7" w:rsidRPr="00751DE1" w:rsidRDefault="00ED21F7" w:rsidP="00EC543A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Fonts w:ascii="돋움" w:eastAsia="돋움" w:hAnsi="돋움" w:hint="eastAsia"/>
              </w:rPr>
              <w:t>사용자가 로봇의 영상을 실시간으로 보며 수동으로 로봇을 조작할 수 있다.</w:t>
            </w:r>
          </w:p>
        </w:tc>
      </w:tr>
    </w:tbl>
    <w:p w:rsidR="00ED21F7" w:rsidRDefault="00ED21F7" w:rsidP="003C1E0F"/>
    <w:p w:rsidR="00ED21F7" w:rsidRDefault="00ED21F7" w:rsidP="003C1E0F"/>
    <w:p w:rsidR="00ED21F7" w:rsidRDefault="00ED21F7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3"/>
        <w:gridCol w:w="2286"/>
        <w:gridCol w:w="1420"/>
        <w:gridCol w:w="3137"/>
      </w:tblGrid>
      <w:tr w:rsidR="00ED21F7" w:rsidRPr="00751DE1" w:rsidTr="00EC543A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 xml:space="preserve">화면 </w:t>
            </w:r>
            <w:r w:rsidRPr="00751DE1">
              <w:t>ID</w:t>
            </w:r>
          </w:p>
        </w:tc>
        <w:tc>
          <w:tcPr>
            <w:tcW w:w="2286" w:type="dxa"/>
          </w:tcPr>
          <w:p w:rsidR="00ED21F7" w:rsidRPr="00751DE1" w:rsidRDefault="00ED21F7" w:rsidP="00EC543A">
            <w:pPr>
              <w:rPr>
                <w:rStyle w:val="ae"/>
                <w:color w:val="auto"/>
              </w:rPr>
            </w:pPr>
            <w:r w:rsidRPr="00751DE1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:rsidR="00ED21F7" w:rsidRPr="00751DE1" w:rsidRDefault="00ED21F7" w:rsidP="00EC543A">
            <w:pPr>
              <w:rPr>
                <w:rStyle w:val="ae"/>
                <w:color w:val="auto"/>
              </w:rPr>
            </w:pPr>
            <w:r>
              <w:rPr>
                <w:rFonts w:ascii="돋움" w:eastAsia="돋움" w:hAnsi="돋움" w:hint="eastAsia"/>
              </w:rPr>
              <w:t>사용자 등록화면</w:t>
            </w:r>
          </w:p>
        </w:tc>
      </w:tr>
      <w:tr w:rsidR="00ED21F7" w:rsidRPr="00751DE1" w:rsidTr="00EC543A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:rsidR="00ED21F7" w:rsidRPr="00751DE1" w:rsidRDefault="00C77D5D" w:rsidP="00EC543A">
            <w:pPr>
              <w:jc w:val="center"/>
              <w:rPr>
                <w:rStyle w:val="ae"/>
                <w:color w:val="auto"/>
              </w:rPr>
            </w:pPr>
            <w:r w:rsidRPr="00F8535D">
              <w:rPr>
                <w:noProof/>
              </w:rPr>
              <w:drawing>
                <wp:inline distT="0" distB="0" distL="0" distR="0">
                  <wp:extent cx="3954145" cy="7044055"/>
                  <wp:effectExtent l="0" t="0" r="0" b="0"/>
                  <wp:docPr id="11" name="그림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8"/>
                          <pic:cNvPicPr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4145" cy="7044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1F7" w:rsidRPr="00751DE1" w:rsidTr="00EC543A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ED21F7" w:rsidRPr="00751DE1" w:rsidRDefault="00ED21F7" w:rsidP="00EC543A">
            <w:pPr>
              <w:pStyle w:val="af"/>
            </w:pPr>
            <w:r w:rsidRPr="00751DE1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:rsidR="00ED21F7" w:rsidRPr="00751DE1" w:rsidRDefault="00ED21F7" w:rsidP="00EC543A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Fonts w:ascii="돋움" w:eastAsia="돋움" w:hAnsi="돋움" w:hint="eastAsia"/>
              </w:rPr>
              <w:t xml:space="preserve">사용자가 </w:t>
            </w:r>
            <w:r>
              <w:rPr>
                <w:rFonts w:ascii="돋움" w:eastAsia="돋움" w:hAnsi="돋움"/>
              </w:rPr>
              <w:t>S/N</w:t>
            </w:r>
            <w:r>
              <w:rPr>
                <w:rFonts w:ascii="돋움" w:eastAsia="돋움" w:hAnsi="돋움" w:hint="eastAsia"/>
              </w:rPr>
              <w:t>을 등록한다.</w:t>
            </w:r>
          </w:p>
        </w:tc>
      </w:tr>
    </w:tbl>
    <w:p w:rsidR="00ED21F7" w:rsidRDefault="00ED21F7" w:rsidP="003C1E0F"/>
    <w:p w:rsidR="00ED21F7" w:rsidRDefault="00ED21F7" w:rsidP="003C1E0F"/>
    <w:p w:rsidR="00ED21F7" w:rsidRDefault="00ED21F7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2"/>
        <w:gridCol w:w="2286"/>
        <w:gridCol w:w="1420"/>
        <w:gridCol w:w="3138"/>
      </w:tblGrid>
      <w:tr w:rsidR="0012208A" w:rsidRPr="00751DE1" w:rsidTr="00EC543A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12208A" w:rsidRPr="00751DE1" w:rsidRDefault="0012208A" w:rsidP="00EC543A">
            <w:pPr>
              <w:pStyle w:val="af"/>
            </w:pPr>
            <w:r w:rsidRPr="00751DE1">
              <w:rPr>
                <w:rFonts w:hint="eastAsia"/>
              </w:rPr>
              <w:t xml:space="preserve">화면 </w:t>
            </w:r>
            <w:r w:rsidRPr="00751DE1">
              <w:t>ID</w:t>
            </w:r>
          </w:p>
        </w:tc>
        <w:tc>
          <w:tcPr>
            <w:tcW w:w="2286" w:type="dxa"/>
          </w:tcPr>
          <w:p w:rsidR="0012208A" w:rsidRPr="00751DE1" w:rsidRDefault="0012208A" w:rsidP="00EC543A">
            <w:pPr>
              <w:rPr>
                <w:rStyle w:val="ae"/>
                <w:color w:val="auto"/>
              </w:rPr>
            </w:pPr>
            <w:r w:rsidRPr="00751DE1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:rsidR="0012208A" w:rsidRPr="00751DE1" w:rsidRDefault="0012208A" w:rsidP="00EC543A">
            <w:pPr>
              <w:pStyle w:val="af"/>
            </w:pPr>
            <w:r w:rsidRPr="00751DE1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:rsidR="0012208A" w:rsidRPr="003C2FFE" w:rsidRDefault="0012208A" w:rsidP="00EC543A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Fonts w:ascii="돋움" w:eastAsia="돋움" w:hAnsi="돋움" w:hint="eastAsia"/>
              </w:rPr>
              <w:t>물건등록화면</w:t>
            </w:r>
          </w:p>
        </w:tc>
      </w:tr>
      <w:tr w:rsidR="0012208A" w:rsidRPr="00751DE1" w:rsidTr="00EC543A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12208A" w:rsidRPr="00751DE1" w:rsidRDefault="0012208A" w:rsidP="00EC543A">
            <w:pPr>
              <w:pStyle w:val="af"/>
            </w:pPr>
            <w:r w:rsidRPr="00751DE1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:rsidR="0012208A" w:rsidRPr="00751DE1" w:rsidRDefault="00C77D5D" w:rsidP="00EC543A">
            <w:pPr>
              <w:jc w:val="center"/>
              <w:rPr>
                <w:rStyle w:val="ae"/>
                <w:color w:val="auto"/>
              </w:rPr>
            </w:pPr>
            <w:r w:rsidRPr="00F8535D">
              <w:rPr>
                <w:noProof/>
              </w:rPr>
              <w:drawing>
                <wp:inline distT="0" distB="0" distL="0" distR="0">
                  <wp:extent cx="3979545" cy="6553200"/>
                  <wp:effectExtent l="0" t="0" r="0" b="0"/>
                  <wp:docPr id="12" name="그림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9"/>
                          <pic:cNvPicPr>
                            <a:picLocks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9545" cy="6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8A" w:rsidRPr="00751DE1" w:rsidTr="00EC543A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12208A" w:rsidRPr="00751DE1" w:rsidRDefault="0012208A" w:rsidP="00EC543A">
            <w:pPr>
              <w:pStyle w:val="af"/>
            </w:pPr>
            <w:r w:rsidRPr="00751DE1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:rsidR="0012208A" w:rsidRPr="003C2FFE" w:rsidRDefault="0012208A" w:rsidP="00EC543A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Fonts w:ascii="돋움" w:eastAsia="돋움" w:hAnsi="돋움" w:hint="eastAsia"/>
              </w:rPr>
              <w:t>원하는 물건을 등록하기 위해 물건이름을 작성한다.</w:t>
            </w:r>
          </w:p>
          <w:p w:rsidR="0012208A" w:rsidRPr="00751DE1" w:rsidRDefault="0012208A" w:rsidP="00EC543A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Fonts w:ascii="돋움" w:eastAsia="돋움" w:hAnsi="돋움" w:hint="eastAsia"/>
              </w:rPr>
              <w:t>원하는 물건 사진이 맞는지 화면에 보여준다.</w:t>
            </w:r>
          </w:p>
          <w:p w:rsidR="0012208A" w:rsidRPr="00751DE1" w:rsidRDefault="0012208A" w:rsidP="00EC543A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Fonts w:ascii="돋움" w:eastAsia="돋움" w:hAnsi="돋움" w:hint="eastAsia"/>
              </w:rPr>
              <w:t>원하는 물건이 맞으면 확인버튼 아니면 취소버튼을 누른다.</w:t>
            </w:r>
          </w:p>
        </w:tc>
      </w:tr>
    </w:tbl>
    <w:p w:rsidR="00ED21F7" w:rsidRDefault="00ED21F7" w:rsidP="003C1E0F"/>
    <w:p w:rsidR="0012208A" w:rsidRDefault="0012208A" w:rsidP="003C1E0F"/>
    <w:p w:rsidR="0012208A" w:rsidRDefault="0012208A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3"/>
        <w:gridCol w:w="2286"/>
        <w:gridCol w:w="1420"/>
        <w:gridCol w:w="3137"/>
      </w:tblGrid>
      <w:tr w:rsidR="0012208A" w:rsidRPr="00751DE1" w:rsidTr="00EC543A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12208A" w:rsidRPr="00751DE1" w:rsidRDefault="0012208A" w:rsidP="00EC543A">
            <w:pPr>
              <w:pStyle w:val="af"/>
            </w:pPr>
            <w:r w:rsidRPr="00751DE1">
              <w:rPr>
                <w:rFonts w:hint="eastAsia"/>
              </w:rPr>
              <w:t xml:space="preserve">화면 </w:t>
            </w:r>
            <w:r w:rsidRPr="00751DE1">
              <w:t>ID</w:t>
            </w:r>
          </w:p>
        </w:tc>
        <w:tc>
          <w:tcPr>
            <w:tcW w:w="2286" w:type="dxa"/>
          </w:tcPr>
          <w:p w:rsidR="0012208A" w:rsidRPr="00751DE1" w:rsidRDefault="0012208A" w:rsidP="00EC543A">
            <w:pPr>
              <w:rPr>
                <w:rStyle w:val="ae"/>
                <w:color w:val="auto"/>
              </w:rPr>
            </w:pPr>
            <w:r w:rsidRPr="00751DE1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:rsidR="0012208A" w:rsidRPr="00751DE1" w:rsidRDefault="0012208A" w:rsidP="00EC543A">
            <w:pPr>
              <w:pStyle w:val="af"/>
            </w:pPr>
            <w:r w:rsidRPr="00751DE1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:rsidR="0012208A" w:rsidRPr="003C2FFE" w:rsidRDefault="0012208A" w:rsidP="00EC543A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proofErr w:type="spellStart"/>
            <w:r>
              <w:rPr>
                <w:rStyle w:val="ae"/>
                <w:rFonts w:ascii="돋움" w:eastAsia="돋움" w:hAnsi="돋움" w:hint="eastAsia"/>
                <w:color w:val="auto"/>
              </w:rPr>
              <w:t>알림화면</w:t>
            </w:r>
            <w:proofErr w:type="spellEnd"/>
          </w:p>
        </w:tc>
      </w:tr>
      <w:tr w:rsidR="0012208A" w:rsidRPr="00751DE1" w:rsidTr="00EC543A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12208A" w:rsidRPr="00751DE1" w:rsidRDefault="0012208A" w:rsidP="00EC543A">
            <w:pPr>
              <w:pStyle w:val="af"/>
            </w:pPr>
            <w:r w:rsidRPr="00751DE1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:rsidR="0012208A" w:rsidRPr="00751DE1" w:rsidRDefault="00C77D5D" w:rsidP="00EC543A">
            <w:pPr>
              <w:jc w:val="center"/>
              <w:rPr>
                <w:rStyle w:val="ae"/>
                <w:color w:val="auto"/>
              </w:rPr>
            </w:pPr>
            <w:r w:rsidRPr="00F8535D">
              <w:rPr>
                <w:noProof/>
              </w:rPr>
              <w:drawing>
                <wp:inline distT="0" distB="0" distL="0" distR="0">
                  <wp:extent cx="3962400" cy="6621145"/>
                  <wp:effectExtent l="0" t="0" r="0" b="0"/>
                  <wp:docPr id="13" name="그림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2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662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8A" w:rsidRPr="00751DE1" w:rsidTr="00EC543A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12208A" w:rsidRPr="00751DE1" w:rsidRDefault="0012208A" w:rsidP="00EC543A">
            <w:pPr>
              <w:pStyle w:val="af"/>
            </w:pPr>
            <w:r w:rsidRPr="00751DE1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:rsidR="0012208A" w:rsidRPr="003C2FFE" w:rsidRDefault="0012208A" w:rsidP="00EC543A">
            <w:pPr>
              <w:numPr>
                <w:ilvl w:val="0"/>
                <w:numId w:val="23"/>
              </w:numPr>
              <w:ind w:left="282" w:hanging="142"/>
            </w:pPr>
            <w:r>
              <w:rPr>
                <w:rFonts w:ascii="돋움" w:eastAsia="돋움" w:hAnsi="돋움" w:hint="eastAsia"/>
              </w:rPr>
              <w:t>촬영한 물건이 맞는지 사용자에게 보여준다.</w:t>
            </w:r>
          </w:p>
          <w:p w:rsidR="0012208A" w:rsidRPr="00751DE1" w:rsidRDefault="0012208A" w:rsidP="00EC543A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Fonts w:ascii="돋움" w:eastAsia="돋움" w:hAnsi="돋움" w:hint="eastAsia"/>
              </w:rPr>
              <w:t>촬영한 물건이 맞으면 취소버튼을 눌러 뒤로 가고 다르면 다시찾기버튼을 누른다.</w:t>
            </w:r>
          </w:p>
        </w:tc>
      </w:tr>
    </w:tbl>
    <w:p w:rsidR="0012208A" w:rsidRPr="0012208A" w:rsidRDefault="0012208A" w:rsidP="003C1E0F"/>
    <w:p w:rsidR="003C1E0F" w:rsidRPr="003C1E0F" w:rsidRDefault="003C1E0F" w:rsidP="003C1E0F"/>
    <w:p w:rsidR="004221DF" w:rsidRDefault="004221DF" w:rsidP="004221DF">
      <w:r>
        <w:br w:type="page"/>
      </w:r>
      <w:bookmarkStart w:id="22" w:name="_Toc287096159"/>
    </w:p>
    <w:p w:rsidR="000578B6" w:rsidRDefault="000578B6" w:rsidP="004221DF">
      <w:pPr>
        <w:pStyle w:val="1"/>
      </w:pPr>
      <w:bookmarkStart w:id="23" w:name="_Toc287096163"/>
      <w:bookmarkStart w:id="24" w:name="_Toc447209014"/>
      <w:bookmarkEnd w:id="22"/>
      <w:proofErr w:type="spellStart"/>
      <w:r>
        <w:rPr>
          <w:rFonts w:hint="eastAsia"/>
        </w:rPr>
        <w:lastRenderedPageBreak/>
        <w:t>비기능</w:t>
      </w:r>
      <w:proofErr w:type="spellEnd"/>
      <w:r>
        <w:rPr>
          <w:rFonts w:hint="eastAsia"/>
        </w:rPr>
        <w:t xml:space="preserve"> 요구사항</w:t>
      </w:r>
      <w:bookmarkEnd w:id="23"/>
      <w:bookmarkEnd w:id="24"/>
    </w:p>
    <w:p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5"/>
        <w:gridCol w:w="5921"/>
      </w:tblGrid>
      <w:tr w:rsidR="00F20F27" w:rsidTr="00F20F27"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F20F27" w:rsidRDefault="00F20F27">
            <w:pPr>
              <w:pStyle w:val="af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5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F20F27" w:rsidRDefault="00F20F27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F20F27" w:rsidTr="00141E43"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F27" w:rsidRDefault="00141E43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물건 인식의 정확성</w:t>
            </w:r>
          </w:p>
        </w:tc>
        <w:tc>
          <w:tcPr>
            <w:tcW w:w="5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F27" w:rsidRDefault="00141E43">
            <w:r>
              <w:rPr>
                <w:rFonts w:hint="eastAsia"/>
              </w:rPr>
              <w:t>물건을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적중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높아야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141E43" w:rsidTr="00141E43"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E43" w:rsidRDefault="00141E43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외부 침입의 방어</w:t>
            </w:r>
          </w:p>
        </w:tc>
        <w:tc>
          <w:tcPr>
            <w:tcW w:w="5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E43" w:rsidRDefault="00141E43">
            <w:r>
              <w:rPr>
                <w:rFonts w:hint="eastAsia"/>
              </w:rPr>
              <w:t>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아니면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로봇을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조종할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없어야</w:t>
            </w:r>
            <w:r w:rsidR="006848C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F20F27" w:rsidTr="00F20F27"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0F27" w:rsidRDefault="00F20F27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움직임의 신속성</w:t>
            </w:r>
          </w:p>
        </w:tc>
        <w:tc>
          <w:tcPr>
            <w:tcW w:w="5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0F27" w:rsidRDefault="00F20F27">
            <w:r>
              <w:rPr>
                <w:rFonts w:hint="eastAsia"/>
              </w:rPr>
              <w:t>움직일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빠르고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부드럽게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움직여야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C64DE" w:rsidTr="00F20F27"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64DE" w:rsidRDefault="00D30D4B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응답의 신속성</w:t>
            </w:r>
          </w:p>
        </w:tc>
        <w:tc>
          <w:tcPr>
            <w:tcW w:w="5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64DE" w:rsidRDefault="00D30D4B"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빠르게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</w:tbl>
    <w:p w:rsidR="00F20F27" w:rsidRPr="00F20F27" w:rsidRDefault="00F20F27" w:rsidP="000578B6"/>
    <w:sectPr w:rsidR="00F20F27" w:rsidRPr="00F20F27" w:rsidSect="007E70C2"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1030">
      <wne:acd wne:acdName="acd8"/>
    </wne:keymap>
    <wne:keymap wne:kcmPrimary="1031">
      <wne:acd wne:acdName="acd0"/>
    </wne:keymap>
    <wne:keymap wne:kcmPrimary="1032">
      <wne:acd wne:acdName="acd2"/>
    </wne:keymap>
    <wne:keymap wne:kcmPrimary="1033">
      <wne:acd wne:acdName="acd9"/>
    </wne:keymap>
    <wne:keymap wne:kcmPrimary="1034">
      <wne:acd wne:acdName="acd3"/>
    </wne:keymap>
    <wne:keymap wne:kcmPrimary="1036">
      <wne:acd wne:acdName="acd4"/>
    </wne:keymap>
    <wne:keymap wne:kcmPrimary="1037">
      <wne:acd wne:acdName="acd5"/>
    </wne:keymap>
    <wne:keymap wne:kcmPrimary="1038">
      <wne:acd wne:acdName="acd6"/>
    </wne:keymap>
    <wne:keymap wne:kcmPrimary="10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2221" w:rsidRDefault="007E2221">
      <w:r>
        <w:separator/>
      </w:r>
    </w:p>
    <w:p w:rsidR="007E2221" w:rsidRDefault="007E2221"/>
    <w:p w:rsidR="007E2221" w:rsidRDefault="007E2221"/>
    <w:p w:rsidR="007E2221" w:rsidRDefault="007E2221"/>
  </w:endnote>
  <w:endnote w:type="continuationSeparator" w:id="0">
    <w:p w:rsidR="007E2221" w:rsidRDefault="007E2221">
      <w:r>
        <w:continuationSeparator/>
      </w:r>
    </w:p>
    <w:p w:rsidR="007E2221" w:rsidRDefault="007E2221"/>
    <w:p w:rsidR="007E2221" w:rsidRDefault="007E2221"/>
    <w:p w:rsidR="007E2221" w:rsidRDefault="007E22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21AC" w:rsidRDefault="00E521AC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E521AC" w:rsidRDefault="00E521AC"/>
  <w:p w:rsidR="00E521AC" w:rsidRDefault="00E521AC"/>
  <w:p w:rsidR="00E521AC" w:rsidRDefault="00E521AC"/>
  <w:p w:rsidR="00E521AC" w:rsidRDefault="00E521A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21AC" w:rsidRDefault="00E521AC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:rsidR="00E521AC" w:rsidRDefault="00E521AC" w:rsidP="000572A8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15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D97A4E" id="Rectangle 35" o:spid="_x0000_s1026" style="position:absolute;left:0;text-align:left;margin-left:0;margin-top:-11pt;width:423pt;height: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" fillcolor="#903" stroked="f" strokecolor="blue">
              <v:path arrowok="t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>
          <wp:extent cx="2057400" cy="236855"/>
          <wp:effectExtent l="0" t="0" r="0" b="0"/>
          <wp:docPr id="14" name="그림 14" descr="logo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36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2221" w:rsidRDefault="007E2221">
      <w:r>
        <w:separator/>
      </w:r>
    </w:p>
    <w:p w:rsidR="007E2221" w:rsidRDefault="007E2221"/>
    <w:p w:rsidR="007E2221" w:rsidRDefault="007E2221"/>
    <w:p w:rsidR="007E2221" w:rsidRDefault="007E2221"/>
  </w:footnote>
  <w:footnote w:type="continuationSeparator" w:id="0">
    <w:p w:rsidR="007E2221" w:rsidRDefault="007E2221">
      <w:r>
        <w:continuationSeparator/>
      </w:r>
    </w:p>
    <w:p w:rsidR="007E2221" w:rsidRDefault="007E2221"/>
    <w:p w:rsidR="007E2221" w:rsidRDefault="007E2221"/>
    <w:p w:rsidR="007E2221" w:rsidRDefault="007E222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4"/>
      <w:gridCol w:w="2557"/>
      <w:gridCol w:w="1659"/>
      <w:gridCol w:w="2550"/>
    </w:tblGrid>
    <w:tr w:rsidR="00E521AC" w:rsidRPr="00D54A11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:rsidR="00E521AC" w:rsidRPr="00D54A11" w:rsidRDefault="00E521AC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:rsidR="00E521AC" w:rsidRPr="00D54A11" w:rsidRDefault="00E521AC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/>
            </w:rPr>
            <w:t>이것도</w:t>
          </w:r>
          <w:r>
            <w:rPr>
              <w:rFonts w:ascii="돋움" w:eastAsia="돋움" w:hAnsi="돋움" w:hint="eastAsia"/>
            </w:rPr>
            <w:t xml:space="preserve"> 찾아보시지!</w:t>
          </w:r>
        </w:p>
      </w:tc>
      <w:tc>
        <w:tcPr>
          <w:tcW w:w="1698" w:type="dxa"/>
          <w:shd w:val="clear" w:color="auto" w:fill="E6E6E6"/>
          <w:vAlign w:val="center"/>
        </w:tcPr>
        <w:p w:rsidR="00E521AC" w:rsidRPr="00D54A11" w:rsidRDefault="00E521AC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:rsidR="00E521AC" w:rsidRPr="00D54A11" w:rsidRDefault="00E521AC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</w:t>
          </w:r>
          <w:r>
            <w:rPr>
              <w:rFonts w:ascii="돋움" w:eastAsia="돋움" w:hAnsi="돋움"/>
            </w:rPr>
            <w:t>018/01/02–2018/09/01</w:t>
          </w:r>
        </w:p>
      </w:tc>
    </w:tr>
    <w:tr w:rsidR="00E521AC" w:rsidRPr="00D54A11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:rsidR="00E521AC" w:rsidRPr="00D54A11" w:rsidRDefault="00E521AC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:rsidR="00E521AC" w:rsidRPr="00D54A11" w:rsidRDefault="00E521AC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:rsidR="00E521AC" w:rsidRPr="00D54A11" w:rsidRDefault="00E521AC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:rsidR="00E521AC" w:rsidRPr="00D54A11" w:rsidRDefault="00E521AC" w:rsidP="00CE26CD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  <w:r>
            <w:rPr>
              <w:rFonts w:ascii="돋움" w:eastAsia="돋움" w:hAnsi="돋움"/>
            </w:rPr>
            <w:t>.2.2</w:t>
          </w:r>
        </w:p>
      </w:tc>
    </w:tr>
  </w:tbl>
  <w:p w:rsidR="00E521AC" w:rsidRPr="00EF53CF" w:rsidRDefault="00E521AC" w:rsidP="00A358B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16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1373B4" id="Rectangle 28" o:spid="_x0000_s1026" style="position:absolute;left:0;text-align:left;margin-left:-2.1pt;margin-top:8.9pt;width:428.45pt;height:8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" fillcolor="#903" stroked="f" strokecolor="blue">
              <v:path arrowok="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33C21ED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10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7FFA6C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5"/>
  </w:num>
  <w:num w:numId="9">
    <w:abstractNumId w:val="10"/>
  </w:num>
  <w:num w:numId="10">
    <w:abstractNumId w:val="9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lin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07A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4BE6"/>
    <w:rsid w:val="00045B52"/>
    <w:rsid w:val="00047D73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03C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98C"/>
    <w:rsid w:val="000A5D1E"/>
    <w:rsid w:val="000A5E62"/>
    <w:rsid w:val="000A6437"/>
    <w:rsid w:val="000A64C6"/>
    <w:rsid w:val="000A6614"/>
    <w:rsid w:val="000A6C16"/>
    <w:rsid w:val="000A71B3"/>
    <w:rsid w:val="000B06A4"/>
    <w:rsid w:val="000B25C4"/>
    <w:rsid w:val="000B4BC0"/>
    <w:rsid w:val="000B5629"/>
    <w:rsid w:val="000B75B3"/>
    <w:rsid w:val="000C1642"/>
    <w:rsid w:val="000C1C63"/>
    <w:rsid w:val="000C2157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DAE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08A"/>
    <w:rsid w:val="001228C6"/>
    <w:rsid w:val="001228D8"/>
    <w:rsid w:val="00123551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911"/>
    <w:rsid w:val="00140B86"/>
    <w:rsid w:val="00141D46"/>
    <w:rsid w:val="00141E43"/>
    <w:rsid w:val="00142063"/>
    <w:rsid w:val="001428D0"/>
    <w:rsid w:val="00142F05"/>
    <w:rsid w:val="001435D4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30B7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0701"/>
    <w:rsid w:val="001C10F2"/>
    <w:rsid w:val="001C11B6"/>
    <w:rsid w:val="001C1CF0"/>
    <w:rsid w:val="001C1F07"/>
    <w:rsid w:val="001C25B1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483E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5140"/>
    <w:rsid w:val="002D64BD"/>
    <w:rsid w:val="002D76F4"/>
    <w:rsid w:val="002E0710"/>
    <w:rsid w:val="002E11BE"/>
    <w:rsid w:val="002E3E7F"/>
    <w:rsid w:val="002E4C7B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AF1"/>
    <w:rsid w:val="003A2FE6"/>
    <w:rsid w:val="003A3515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5F48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7B5D"/>
    <w:rsid w:val="00497B66"/>
    <w:rsid w:val="00497DF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927"/>
    <w:rsid w:val="004B4981"/>
    <w:rsid w:val="004B500C"/>
    <w:rsid w:val="004B5ECD"/>
    <w:rsid w:val="004B5F89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19A4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46321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0F40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5C76"/>
    <w:rsid w:val="005C6186"/>
    <w:rsid w:val="005C64DE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8E9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B46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48C7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6C8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AE9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D46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99C"/>
    <w:rsid w:val="007A6C06"/>
    <w:rsid w:val="007B149F"/>
    <w:rsid w:val="007B1F44"/>
    <w:rsid w:val="007B2057"/>
    <w:rsid w:val="007B322B"/>
    <w:rsid w:val="007B49A2"/>
    <w:rsid w:val="007B4E34"/>
    <w:rsid w:val="007B56ED"/>
    <w:rsid w:val="007B5822"/>
    <w:rsid w:val="007B5D1A"/>
    <w:rsid w:val="007B659C"/>
    <w:rsid w:val="007B68E5"/>
    <w:rsid w:val="007B6ED1"/>
    <w:rsid w:val="007B7233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2221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2C66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21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65E89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206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4AFD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9C3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6AA8"/>
    <w:rsid w:val="00966BEF"/>
    <w:rsid w:val="00966D4F"/>
    <w:rsid w:val="00966DCB"/>
    <w:rsid w:val="00967D90"/>
    <w:rsid w:val="009703D4"/>
    <w:rsid w:val="00971878"/>
    <w:rsid w:val="0097578E"/>
    <w:rsid w:val="009757B2"/>
    <w:rsid w:val="0097638E"/>
    <w:rsid w:val="009767FA"/>
    <w:rsid w:val="009768FC"/>
    <w:rsid w:val="00980A9D"/>
    <w:rsid w:val="0098196E"/>
    <w:rsid w:val="0098211C"/>
    <w:rsid w:val="009829EE"/>
    <w:rsid w:val="00982A7F"/>
    <w:rsid w:val="00983083"/>
    <w:rsid w:val="00984612"/>
    <w:rsid w:val="009849F4"/>
    <w:rsid w:val="00984A61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265D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1887"/>
    <w:rsid w:val="009C213B"/>
    <w:rsid w:val="009C32B0"/>
    <w:rsid w:val="009C5DF0"/>
    <w:rsid w:val="009C5FA5"/>
    <w:rsid w:val="009C6EEB"/>
    <w:rsid w:val="009D03C7"/>
    <w:rsid w:val="009D0BE4"/>
    <w:rsid w:val="009D0C78"/>
    <w:rsid w:val="009D1876"/>
    <w:rsid w:val="009D1948"/>
    <w:rsid w:val="009D3062"/>
    <w:rsid w:val="009D3D2C"/>
    <w:rsid w:val="009D3D66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146"/>
    <w:rsid w:val="00A023EB"/>
    <w:rsid w:val="00A024C4"/>
    <w:rsid w:val="00A027AA"/>
    <w:rsid w:val="00A02A05"/>
    <w:rsid w:val="00A04558"/>
    <w:rsid w:val="00A046AF"/>
    <w:rsid w:val="00A052AA"/>
    <w:rsid w:val="00A0581B"/>
    <w:rsid w:val="00A0737D"/>
    <w:rsid w:val="00A0770D"/>
    <w:rsid w:val="00A07BD8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381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78FC"/>
    <w:rsid w:val="00A90A75"/>
    <w:rsid w:val="00A91061"/>
    <w:rsid w:val="00A9164D"/>
    <w:rsid w:val="00A9185D"/>
    <w:rsid w:val="00A91FCC"/>
    <w:rsid w:val="00A93400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50FB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C64"/>
    <w:rsid w:val="00B10E42"/>
    <w:rsid w:val="00B11B97"/>
    <w:rsid w:val="00B1277C"/>
    <w:rsid w:val="00B12C33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5D57"/>
    <w:rsid w:val="00B4733F"/>
    <w:rsid w:val="00B4774C"/>
    <w:rsid w:val="00B479F7"/>
    <w:rsid w:val="00B5041C"/>
    <w:rsid w:val="00B51C18"/>
    <w:rsid w:val="00B52476"/>
    <w:rsid w:val="00B52F2B"/>
    <w:rsid w:val="00B5373B"/>
    <w:rsid w:val="00B53C5E"/>
    <w:rsid w:val="00B5445F"/>
    <w:rsid w:val="00B544E3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3627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5FFA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77D5D"/>
    <w:rsid w:val="00C80418"/>
    <w:rsid w:val="00C827B2"/>
    <w:rsid w:val="00C82FD8"/>
    <w:rsid w:val="00C83B6D"/>
    <w:rsid w:val="00C84FF1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4399"/>
    <w:rsid w:val="00C95D9B"/>
    <w:rsid w:val="00C9679A"/>
    <w:rsid w:val="00C96C34"/>
    <w:rsid w:val="00CA0E1C"/>
    <w:rsid w:val="00CA1331"/>
    <w:rsid w:val="00CA1647"/>
    <w:rsid w:val="00CA1DEE"/>
    <w:rsid w:val="00CA2DE3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2DC4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26CD"/>
    <w:rsid w:val="00CE301C"/>
    <w:rsid w:val="00CE4580"/>
    <w:rsid w:val="00CE58C9"/>
    <w:rsid w:val="00CE5FF5"/>
    <w:rsid w:val="00CE71BE"/>
    <w:rsid w:val="00CE770F"/>
    <w:rsid w:val="00CF2896"/>
    <w:rsid w:val="00CF323A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3DB4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1A38"/>
    <w:rsid w:val="00D225D9"/>
    <w:rsid w:val="00D23310"/>
    <w:rsid w:val="00D271F6"/>
    <w:rsid w:val="00D27913"/>
    <w:rsid w:val="00D27A70"/>
    <w:rsid w:val="00D30926"/>
    <w:rsid w:val="00D30D4B"/>
    <w:rsid w:val="00D30E69"/>
    <w:rsid w:val="00D31E1B"/>
    <w:rsid w:val="00D3328B"/>
    <w:rsid w:val="00D33BFF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08FB"/>
    <w:rsid w:val="00D51DEC"/>
    <w:rsid w:val="00D51FCB"/>
    <w:rsid w:val="00D52385"/>
    <w:rsid w:val="00D5332F"/>
    <w:rsid w:val="00D534BE"/>
    <w:rsid w:val="00D5437E"/>
    <w:rsid w:val="00D544F9"/>
    <w:rsid w:val="00D54A11"/>
    <w:rsid w:val="00D54CA8"/>
    <w:rsid w:val="00D54FA4"/>
    <w:rsid w:val="00D556A1"/>
    <w:rsid w:val="00D5577C"/>
    <w:rsid w:val="00D5585F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5DAC"/>
    <w:rsid w:val="00DB6350"/>
    <w:rsid w:val="00DB6919"/>
    <w:rsid w:val="00DB6B0A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0D1F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1AC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B65"/>
    <w:rsid w:val="00E64FE3"/>
    <w:rsid w:val="00E65D83"/>
    <w:rsid w:val="00E66992"/>
    <w:rsid w:val="00E6717C"/>
    <w:rsid w:val="00E7158C"/>
    <w:rsid w:val="00E71B2C"/>
    <w:rsid w:val="00E73215"/>
    <w:rsid w:val="00E73287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04D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16C0"/>
    <w:rsid w:val="00EC2927"/>
    <w:rsid w:val="00EC423B"/>
    <w:rsid w:val="00EC543A"/>
    <w:rsid w:val="00EC5DCC"/>
    <w:rsid w:val="00EC7129"/>
    <w:rsid w:val="00ED0AC6"/>
    <w:rsid w:val="00ED0B5B"/>
    <w:rsid w:val="00ED0BC5"/>
    <w:rsid w:val="00ED125D"/>
    <w:rsid w:val="00ED21F7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0F2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0F79"/>
    <w:rsid w:val="00F410C1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8C8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46EA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2F89"/>
    <w:rsid w:val="00FF31B7"/>
    <w:rsid w:val="00FF38A9"/>
    <w:rsid w:val="00FF4215"/>
    <w:rsid w:val="00FF46A0"/>
    <w:rsid w:val="00FF4B87"/>
    <w:rsid w:val="00FF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0F3F6FA"/>
  <w15:chartTrackingRefBased/>
  <w15:docId w15:val="{76F72EB9-21E2-AB46-BF92-565078C04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3C1E0F"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lef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paragraph" w:customStyle="1" w:styleId="Normal0">
    <w:name w:val="Normal0"/>
    <w:next w:val="a"/>
    <w:qFormat/>
    <w:rsid w:val="000E1DAE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character" w:styleId="af2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1B47EE-BAF3-4A50-B56D-ED2BE0CD4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</Template>
  <TotalTime>29</TotalTime>
  <Pages>24</Pages>
  <Words>1392</Words>
  <Characters>7937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9311</CharactersWithSpaces>
  <SharedDoc>false</SharedDoc>
  <HLinks>
    <vt:vector size="78" baseType="variant">
      <vt:variant>
        <vt:i4>1638451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_Toc447209014</vt:lpwstr>
      </vt:variant>
      <vt:variant>
        <vt:i4>1638451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_Toc447209013</vt:lpwstr>
      </vt:variant>
      <vt:variant>
        <vt:i4>1638451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_Toc447209012</vt:lpwstr>
      </vt:variant>
      <vt:variant>
        <vt:i4>1638451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_Toc447209011</vt:lpwstr>
      </vt:variant>
      <vt:variant>
        <vt:i4>1638451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_Toc447209010</vt:lpwstr>
      </vt:variant>
      <vt:variant>
        <vt:i4>1572915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_Toc447209009</vt:lpwstr>
      </vt:variant>
      <vt:variant>
        <vt:i4>1572915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_Toc447209008</vt:lpwstr>
      </vt:variant>
      <vt:variant>
        <vt:i4>1572915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_Toc447209007</vt:lpwstr>
      </vt:variant>
      <vt:variant>
        <vt:i4>1572915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_Toc447209006</vt:lpwstr>
      </vt:variant>
      <vt:variant>
        <vt:i4>1572915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_Toc447209005</vt:lpwstr>
      </vt:variant>
      <vt:variant>
        <vt:i4>1572915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_Toc447209004</vt:lpwstr>
      </vt:variant>
      <vt:variant>
        <vt:i4>1572915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_Toc447209003</vt:lpwstr>
      </vt:variant>
      <vt:variant>
        <vt:i4>1572915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_Toc447209002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cp:lastModifiedBy>한성필</cp:lastModifiedBy>
  <cp:revision>10</cp:revision>
  <cp:lastPrinted>2008-01-26T04:17:00Z</cp:lastPrinted>
  <dcterms:created xsi:type="dcterms:W3CDTF">2018-03-16T05:41:00Z</dcterms:created>
  <dcterms:modified xsi:type="dcterms:W3CDTF">2018-03-21T08:30:00Z</dcterms:modified>
</cp:coreProperties>
</file>